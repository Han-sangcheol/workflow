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01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798"/>
        <w:gridCol w:w="1745"/>
        <w:gridCol w:w="1323"/>
        <w:gridCol w:w="2333"/>
        <w:gridCol w:w="875"/>
        <w:gridCol w:w="993"/>
        <w:gridCol w:w="927"/>
      </w:tblGrid>
      <w:tr w:rsidR="000A6C36" w:rsidRPr="00D25E51" w14:paraId="103FBC0D" w14:textId="77777777" w:rsidTr="007E7A3A">
        <w:trPr>
          <w:trHeight w:val="300"/>
          <w:jc w:val="center"/>
        </w:trPr>
        <w:tc>
          <w:tcPr>
            <w:tcW w:w="899" w:type="pct"/>
            <w:vMerge w:val="restart"/>
            <w:tcBorders>
              <w:top w:val="single" w:sz="12" w:space="0" w:color="000000"/>
            </w:tcBorders>
            <w:vAlign w:val="center"/>
          </w:tcPr>
          <w:p w14:paraId="13ADD282" w14:textId="77777777" w:rsidR="007C4CCC" w:rsidRPr="00D25E51" w:rsidRDefault="00A872A7" w:rsidP="00B0738A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sz w:val="22"/>
                <w:szCs w:val="22"/>
              </w:rPr>
              <w:t>-</w:t>
            </w:r>
          </w:p>
        </w:tc>
        <w:tc>
          <w:tcPr>
            <w:tcW w:w="2702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0E718358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/>
                <w:sz w:val="32"/>
                <w:szCs w:val="32"/>
              </w:rPr>
            </w:pPr>
            <w:r w:rsidRPr="00D25E51">
              <w:rPr>
                <w:rFonts w:asciiTheme="minorEastAsia" w:eastAsiaTheme="minorEastAsia" w:hAnsiTheme="minorEastAsia" w:hint="eastAsia"/>
                <w:bCs/>
                <w:sz w:val="32"/>
                <w:szCs w:val="32"/>
              </w:rPr>
              <w:t>회</w:t>
            </w:r>
            <w:r w:rsidRPr="00D25E51">
              <w:rPr>
                <w:rFonts w:asciiTheme="minorEastAsia" w:eastAsiaTheme="minorEastAsia" w:hAnsiTheme="minorEastAsia"/>
                <w:bCs/>
                <w:sz w:val="32"/>
                <w:szCs w:val="3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Cs/>
                <w:sz w:val="32"/>
                <w:szCs w:val="32"/>
              </w:rPr>
              <w:t>의</w:t>
            </w:r>
            <w:r w:rsidRPr="00D25E51">
              <w:rPr>
                <w:rFonts w:asciiTheme="minorEastAsia" w:eastAsiaTheme="minorEastAsia" w:hAnsiTheme="minorEastAsia"/>
                <w:bCs/>
                <w:sz w:val="32"/>
                <w:szCs w:val="3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Cs/>
                <w:sz w:val="32"/>
                <w:szCs w:val="32"/>
              </w:rPr>
              <w:t>록</w:t>
            </w:r>
          </w:p>
        </w:tc>
        <w:tc>
          <w:tcPr>
            <w:tcW w:w="438" w:type="pct"/>
            <w:tcBorders>
              <w:top w:val="single" w:sz="12" w:space="0" w:color="000000"/>
            </w:tcBorders>
            <w:vAlign w:val="center"/>
          </w:tcPr>
          <w:p w14:paraId="33C890B3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작</w:t>
            </w:r>
            <w:r w:rsidRPr="00D25E51">
              <w:rPr>
                <w:rFonts w:asciiTheme="minorEastAsia" w:eastAsiaTheme="minorEastAsia" w:hAnsiTheme="minorEastAsia"/>
                <w:b/>
                <w:szCs w:val="20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성</w:t>
            </w:r>
          </w:p>
        </w:tc>
        <w:tc>
          <w:tcPr>
            <w:tcW w:w="497" w:type="pct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3063F2AD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검</w:t>
            </w:r>
            <w:r w:rsidRPr="00D25E51">
              <w:rPr>
                <w:rFonts w:asciiTheme="minorEastAsia" w:eastAsiaTheme="minorEastAsia" w:hAnsiTheme="minorEastAsia"/>
                <w:b/>
                <w:szCs w:val="20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토</w:t>
            </w:r>
          </w:p>
        </w:tc>
        <w:tc>
          <w:tcPr>
            <w:tcW w:w="465" w:type="pct"/>
            <w:tcBorders>
              <w:top w:val="single" w:sz="12" w:space="0" w:color="000000"/>
            </w:tcBorders>
            <w:vAlign w:val="center"/>
          </w:tcPr>
          <w:p w14:paraId="0561B3EA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승</w:t>
            </w:r>
            <w:r w:rsidRPr="00D25E51">
              <w:rPr>
                <w:rFonts w:asciiTheme="minorEastAsia" w:eastAsiaTheme="minorEastAsia" w:hAnsiTheme="minorEastAsia"/>
                <w:b/>
                <w:szCs w:val="20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인</w:t>
            </w:r>
          </w:p>
        </w:tc>
      </w:tr>
      <w:tr w:rsidR="000A6C36" w:rsidRPr="00D25E51" w14:paraId="176857BE" w14:textId="77777777" w:rsidTr="007E7A3A">
        <w:trPr>
          <w:trHeight w:val="380"/>
          <w:jc w:val="center"/>
        </w:trPr>
        <w:tc>
          <w:tcPr>
            <w:tcW w:w="899" w:type="pct"/>
            <w:vMerge/>
            <w:vAlign w:val="center"/>
          </w:tcPr>
          <w:p w14:paraId="781E005B" w14:textId="77777777" w:rsidR="000A6C36" w:rsidRPr="00D25E51" w:rsidRDefault="000A6C36" w:rsidP="00012D30">
            <w:pPr>
              <w:adjustRightInd w:val="0"/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702" w:type="pct"/>
            <w:gridSpan w:val="3"/>
            <w:vMerge/>
            <w:vAlign w:val="center"/>
          </w:tcPr>
          <w:p w14:paraId="3200A7C2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438" w:type="pct"/>
            <w:vMerge w:val="restart"/>
            <w:vAlign w:val="center"/>
          </w:tcPr>
          <w:p w14:paraId="5E308B53" w14:textId="31D423D8" w:rsidR="000A6C36" w:rsidRPr="00D25E51" w:rsidRDefault="00884DD8" w:rsidP="003235A4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한상철</w:t>
            </w:r>
          </w:p>
        </w:tc>
        <w:tc>
          <w:tcPr>
            <w:tcW w:w="497" w:type="pct"/>
            <w:vMerge w:val="restart"/>
            <w:tcBorders>
              <w:top w:val="single" w:sz="6" w:space="0" w:color="000000"/>
              <w:bottom w:val="single" w:sz="6" w:space="0" w:color="000000"/>
              <w:tl2br w:val="nil"/>
              <w:tr2bl w:val="single" w:sz="4" w:space="0" w:color="auto"/>
            </w:tcBorders>
            <w:vAlign w:val="center"/>
          </w:tcPr>
          <w:p w14:paraId="075DE4CB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465" w:type="pct"/>
            <w:vMerge w:val="restart"/>
            <w:vAlign w:val="center"/>
          </w:tcPr>
          <w:p w14:paraId="381EF9F7" w14:textId="77777777" w:rsidR="000A6C36" w:rsidRPr="00D25E51" w:rsidRDefault="005A4C67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25E51">
              <w:rPr>
                <w:rFonts w:asciiTheme="minorEastAsia" w:eastAsiaTheme="minorEastAsia" w:hAnsiTheme="minorEastAsia"/>
                <w:szCs w:val="20"/>
              </w:rPr>
              <w:t>이재성</w:t>
            </w:r>
          </w:p>
        </w:tc>
      </w:tr>
      <w:tr w:rsidR="000A6C36" w:rsidRPr="00D25E51" w14:paraId="228B832A" w14:textId="77777777" w:rsidTr="007E7A3A">
        <w:trPr>
          <w:trHeight w:val="37"/>
          <w:jc w:val="center"/>
        </w:trPr>
        <w:tc>
          <w:tcPr>
            <w:tcW w:w="899" w:type="pct"/>
            <w:vAlign w:val="center"/>
          </w:tcPr>
          <w:p w14:paraId="18FAD3CA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회의주제</w:t>
            </w:r>
          </w:p>
        </w:tc>
        <w:tc>
          <w:tcPr>
            <w:tcW w:w="2702" w:type="pct"/>
            <w:gridSpan w:val="3"/>
            <w:vAlign w:val="center"/>
          </w:tcPr>
          <w:p w14:paraId="699BB5F6" w14:textId="77777777" w:rsidR="000A6C36" w:rsidRPr="00D25E51" w:rsidRDefault="00340B03" w:rsidP="009B16F2">
            <w:pPr>
              <w:adjustRightInd w:val="0"/>
              <w:snapToGrid w:val="0"/>
              <w:jc w:val="left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진료</w:t>
            </w:r>
            <w:r w:rsidR="000C05A9"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장비사업부</w:t>
            </w:r>
            <w:r w:rsidR="000A6C36" w:rsidRPr="00D25E51">
              <w:rPr>
                <w:rFonts w:asciiTheme="minorEastAsia" w:eastAsiaTheme="minorEastAsia" w:hAnsiTheme="minorEastAsia"/>
                <w:b/>
                <w:sz w:val="22"/>
                <w:szCs w:val="22"/>
              </w:rPr>
              <w:t xml:space="preserve"> </w:t>
            </w:r>
            <w:r w:rsidR="00C75AB2" w:rsidRPr="00D25E51">
              <w:rPr>
                <w:rFonts w:asciiTheme="minorEastAsia" w:eastAsiaTheme="minorEastAsia" w:hAnsiTheme="minorEastAsia"/>
                <w:b/>
                <w:sz w:val="22"/>
                <w:szCs w:val="22"/>
              </w:rPr>
              <w:t>펌웨어팀</w:t>
            </w:r>
            <w:r w:rsidR="00164242"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 xml:space="preserve"> </w:t>
            </w:r>
            <w:r w:rsidR="002945B2"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일일</w:t>
            </w:r>
            <w:r w:rsidR="003B7F26"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 xml:space="preserve"> </w:t>
            </w:r>
            <w:r w:rsidR="00E41C5F"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회의</w:t>
            </w:r>
          </w:p>
        </w:tc>
        <w:tc>
          <w:tcPr>
            <w:tcW w:w="438" w:type="pct"/>
            <w:vMerge/>
            <w:vAlign w:val="center"/>
          </w:tcPr>
          <w:p w14:paraId="15A08672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497" w:type="pct"/>
            <w:vMerge/>
            <w:tcBorders>
              <w:top w:val="single" w:sz="6" w:space="0" w:color="000000"/>
              <w:bottom w:val="single" w:sz="6" w:space="0" w:color="000000"/>
              <w:tl2br w:val="nil"/>
              <w:tr2bl w:val="single" w:sz="4" w:space="0" w:color="auto"/>
            </w:tcBorders>
            <w:vAlign w:val="center"/>
          </w:tcPr>
          <w:p w14:paraId="4A52825B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465" w:type="pct"/>
            <w:vMerge/>
            <w:vAlign w:val="center"/>
          </w:tcPr>
          <w:p w14:paraId="5A5FA6B6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</w:tr>
      <w:tr w:rsidR="000A6C36" w:rsidRPr="00D25E51" w14:paraId="0EA71630" w14:textId="77777777" w:rsidTr="007E7A3A">
        <w:trPr>
          <w:trHeight w:val="21"/>
          <w:jc w:val="center"/>
        </w:trPr>
        <w:tc>
          <w:tcPr>
            <w:tcW w:w="899" w:type="pct"/>
            <w:vAlign w:val="center"/>
          </w:tcPr>
          <w:p w14:paraId="5D339D13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회의일자</w:t>
            </w:r>
          </w:p>
        </w:tc>
        <w:tc>
          <w:tcPr>
            <w:tcW w:w="873" w:type="pct"/>
            <w:vAlign w:val="center"/>
          </w:tcPr>
          <w:p w14:paraId="201DD24C" w14:textId="279BF3A9" w:rsidR="000A6C36" w:rsidRPr="00D25E51" w:rsidRDefault="00B66410" w:rsidP="00AB7A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/>
                <w:sz w:val="22"/>
                <w:szCs w:val="22"/>
              </w:rPr>
              <w:t>20</w:t>
            </w:r>
            <w:r w:rsidR="007436F8" w:rsidRPr="00D25E51">
              <w:rPr>
                <w:rFonts w:asciiTheme="minorEastAsia" w:eastAsiaTheme="minorEastAsia" w:hAnsiTheme="minorEastAsia"/>
                <w:sz w:val="22"/>
                <w:szCs w:val="22"/>
              </w:rPr>
              <w:t>2</w:t>
            </w:r>
            <w:r w:rsidR="001F5911" w:rsidRPr="00D25E51">
              <w:rPr>
                <w:rFonts w:asciiTheme="minorEastAsia" w:eastAsiaTheme="minorEastAsia" w:hAnsiTheme="minorEastAsia"/>
                <w:sz w:val="22"/>
                <w:szCs w:val="22"/>
              </w:rPr>
              <w:t>5</w:t>
            </w:r>
            <w:r w:rsidR="00986367" w:rsidRPr="00D25E51">
              <w:rPr>
                <w:rFonts w:asciiTheme="minorEastAsia" w:eastAsiaTheme="minorEastAsia" w:hAnsiTheme="minorEastAsia"/>
                <w:sz w:val="22"/>
                <w:szCs w:val="22"/>
              </w:rPr>
              <w:t>.</w:t>
            </w:r>
            <w:r w:rsidR="007F16FC">
              <w:rPr>
                <w:rFonts w:asciiTheme="minorEastAsia" w:eastAsiaTheme="minorEastAsia" w:hAnsiTheme="minorEastAsia" w:hint="eastAsia"/>
                <w:sz w:val="22"/>
                <w:szCs w:val="22"/>
              </w:rPr>
              <w:t>1</w:t>
            </w:r>
            <w:r w:rsidR="00D22141">
              <w:rPr>
                <w:rFonts w:asciiTheme="minorEastAsia" w:eastAsiaTheme="minorEastAsia" w:hAnsiTheme="minorEastAsia" w:hint="eastAsia"/>
                <w:sz w:val="22"/>
                <w:szCs w:val="22"/>
              </w:rPr>
              <w:t>1</w:t>
            </w:r>
            <w:r w:rsidR="00986367" w:rsidRPr="00D25E51">
              <w:rPr>
                <w:rFonts w:asciiTheme="minorEastAsia" w:eastAsiaTheme="minorEastAsia" w:hAnsiTheme="minorEastAsia"/>
                <w:sz w:val="22"/>
                <w:szCs w:val="22"/>
              </w:rPr>
              <w:t>.</w:t>
            </w:r>
            <w:r w:rsidR="005C165A">
              <w:rPr>
                <w:rFonts w:asciiTheme="minorEastAsia" w:eastAsiaTheme="minorEastAsia" w:hAnsiTheme="minorEastAsia" w:hint="eastAsia"/>
                <w:sz w:val="22"/>
                <w:szCs w:val="22"/>
              </w:rPr>
              <w:t>2</w:t>
            </w:r>
            <w:r w:rsidR="00013F4E">
              <w:rPr>
                <w:rFonts w:asciiTheme="minorEastAsia" w:eastAsiaTheme="minorEastAsia" w:hAnsiTheme="minorEastAsia" w:hint="eastAsia"/>
                <w:sz w:val="22"/>
                <w:szCs w:val="22"/>
              </w:rPr>
              <w:t>6</w:t>
            </w:r>
          </w:p>
        </w:tc>
        <w:tc>
          <w:tcPr>
            <w:tcW w:w="662" w:type="pct"/>
            <w:vAlign w:val="center"/>
          </w:tcPr>
          <w:p w14:paraId="331972C5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회의장소</w:t>
            </w:r>
          </w:p>
        </w:tc>
        <w:tc>
          <w:tcPr>
            <w:tcW w:w="1167" w:type="pct"/>
            <w:vAlign w:val="center"/>
          </w:tcPr>
          <w:p w14:paraId="7254BC24" w14:textId="77777777" w:rsidR="000A6C36" w:rsidRPr="00D25E51" w:rsidRDefault="00690C5D" w:rsidP="00F11FB4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/>
                <w:sz w:val="22"/>
                <w:szCs w:val="22"/>
              </w:rPr>
              <w:t>5</w:t>
            </w:r>
            <w:r w:rsidRPr="00D25E51">
              <w:rPr>
                <w:rFonts w:asciiTheme="minorEastAsia" w:eastAsiaTheme="minorEastAsia" w:hAnsiTheme="minorEastAsia" w:hint="eastAsia"/>
                <w:sz w:val="22"/>
                <w:szCs w:val="22"/>
              </w:rPr>
              <w:t>층</w:t>
            </w:r>
            <w:r w:rsidR="001866DF" w:rsidRPr="00D25E5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="00340B03" w:rsidRPr="00D25E51">
              <w:rPr>
                <w:rFonts w:asciiTheme="minorEastAsia" w:eastAsiaTheme="minorEastAsia" w:hAnsiTheme="minorEastAsia" w:hint="eastAsia"/>
                <w:sz w:val="22"/>
                <w:szCs w:val="22"/>
              </w:rPr>
              <w:t>진료</w:t>
            </w:r>
            <w:r w:rsidR="00264496" w:rsidRPr="00D25E51">
              <w:rPr>
                <w:rFonts w:asciiTheme="minorEastAsia" w:eastAsiaTheme="minorEastAsia" w:hAnsiTheme="minorEastAsia" w:hint="eastAsia"/>
                <w:sz w:val="22"/>
                <w:szCs w:val="22"/>
              </w:rPr>
              <w:t>장비사업부</w:t>
            </w:r>
          </w:p>
        </w:tc>
        <w:tc>
          <w:tcPr>
            <w:tcW w:w="438" w:type="pct"/>
            <w:vAlign w:val="center"/>
          </w:tcPr>
          <w:p w14:paraId="37C2A358" w14:textId="2636D020" w:rsidR="000A6C36" w:rsidRPr="00D25E51" w:rsidRDefault="007F16FC" w:rsidP="00AB7A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="00D22141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="00943E6C" w:rsidRPr="00D25E51">
              <w:rPr>
                <w:rFonts w:asciiTheme="minorEastAsia" w:eastAsiaTheme="minorEastAsia" w:hAnsiTheme="minorEastAsia"/>
                <w:szCs w:val="20"/>
              </w:rPr>
              <w:t>.</w:t>
            </w:r>
            <w:r w:rsidR="005C165A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="00013F4E"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497" w:type="pct"/>
            <w:tcBorders>
              <w:top w:val="single" w:sz="6" w:space="0" w:color="000000"/>
            </w:tcBorders>
            <w:vAlign w:val="center"/>
          </w:tcPr>
          <w:p w14:paraId="410140F5" w14:textId="77777777" w:rsidR="000A6C36" w:rsidRPr="00D25E51" w:rsidRDefault="000A6C36" w:rsidP="00E75EFC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65" w:type="pct"/>
            <w:vAlign w:val="center"/>
          </w:tcPr>
          <w:p w14:paraId="6825D69C" w14:textId="77777777" w:rsidR="000A6C36" w:rsidRPr="00D25E51" w:rsidRDefault="000A6C36" w:rsidP="00E75EFC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0A6C36" w:rsidRPr="00D25E51" w14:paraId="2833FA35" w14:textId="77777777" w:rsidTr="007E7A3A">
        <w:trPr>
          <w:trHeight w:val="21"/>
          <w:jc w:val="center"/>
        </w:trPr>
        <w:tc>
          <w:tcPr>
            <w:tcW w:w="899" w:type="pct"/>
            <w:vAlign w:val="center"/>
          </w:tcPr>
          <w:p w14:paraId="3B0AD80D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참</w:t>
            </w:r>
            <w:r w:rsidRPr="00D25E51">
              <w:rPr>
                <w:rFonts w:asciiTheme="minorEastAsia" w:eastAsiaTheme="minorEastAsia" w:hAnsiTheme="minorEastAsia"/>
                <w:b/>
                <w:sz w:val="22"/>
                <w:szCs w:val="2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석</w:t>
            </w:r>
            <w:r w:rsidRPr="00D25E51">
              <w:rPr>
                <w:rFonts w:asciiTheme="minorEastAsia" w:eastAsiaTheme="minorEastAsia" w:hAnsiTheme="minorEastAsia"/>
                <w:b/>
                <w:sz w:val="22"/>
                <w:szCs w:val="2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자</w:t>
            </w:r>
          </w:p>
        </w:tc>
        <w:tc>
          <w:tcPr>
            <w:tcW w:w="2702" w:type="pct"/>
            <w:gridSpan w:val="3"/>
            <w:vAlign w:val="center"/>
          </w:tcPr>
          <w:p w14:paraId="3A3EFA8E" w14:textId="77777777" w:rsidR="00980DB3" w:rsidRDefault="00C75AB2" w:rsidP="00CF0C5B">
            <w:pPr>
              <w:ind w:firstLineChars="100" w:firstLine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szCs w:val="20"/>
              </w:rPr>
              <w:t>한상철,</w:t>
            </w:r>
            <w:r w:rsidRPr="00D25E51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 w:rsidR="00B3269F">
              <w:rPr>
                <w:rFonts w:asciiTheme="minorEastAsia" w:eastAsiaTheme="minorEastAsia" w:hAnsiTheme="minorEastAsia" w:hint="eastAsia"/>
                <w:szCs w:val="20"/>
              </w:rPr>
              <w:t xml:space="preserve">김준, </w:t>
            </w:r>
            <w:r w:rsidR="0073202F">
              <w:rPr>
                <w:rFonts w:asciiTheme="minorEastAsia" w:eastAsiaTheme="minorEastAsia" w:hAnsiTheme="minorEastAsia" w:hint="eastAsia"/>
                <w:szCs w:val="20"/>
              </w:rPr>
              <w:t xml:space="preserve">김상일, </w:t>
            </w:r>
            <w:r w:rsidR="00B3269F">
              <w:rPr>
                <w:rFonts w:asciiTheme="minorEastAsia" w:eastAsiaTheme="minorEastAsia" w:hAnsiTheme="minorEastAsia" w:hint="eastAsia"/>
                <w:szCs w:val="20"/>
              </w:rPr>
              <w:t xml:space="preserve">허준무, </w:t>
            </w:r>
            <w:r w:rsidR="00FF0FD9" w:rsidRPr="00D25E51">
              <w:rPr>
                <w:rFonts w:asciiTheme="minorEastAsia" w:eastAsiaTheme="minorEastAsia" w:hAnsiTheme="minorEastAsia"/>
                <w:szCs w:val="20"/>
              </w:rPr>
              <w:t>김종민</w:t>
            </w:r>
            <w:r w:rsidR="00B5123D">
              <w:rPr>
                <w:rFonts w:asciiTheme="minorEastAsia" w:eastAsiaTheme="minorEastAsia" w:hAnsiTheme="minorEastAsia" w:hint="eastAsia"/>
                <w:szCs w:val="20"/>
              </w:rPr>
              <w:t xml:space="preserve">, </w:t>
            </w:r>
          </w:p>
          <w:p w14:paraId="239B7E75" w14:textId="31E8ECF8" w:rsidR="000C554A" w:rsidRPr="00B5123D" w:rsidRDefault="00B5123D" w:rsidP="00980DB3">
            <w:pPr>
              <w:ind w:firstLineChars="100" w:firstLine="20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전상민</w:t>
            </w:r>
            <w:r w:rsidR="00980DB3">
              <w:rPr>
                <w:rFonts w:asciiTheme="minorEastAsia" w:eastAsiaTheme="minorEastAsia" w:hAnsiTheme="minorEastAsia" w:hint="eastAsia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강민성</w:t>
            </w:r>
          </w:p>
        </w:tc>
        <w:tc>
          <w:tcPr>
            <w:tcW w:w="438" w:type="pct"/>
            <w:vAlign w:val="center"/>
          </w:tcPr>
          <w:p w14:paraId="1F4F0CC6" w14:textId="77777777" w:rsidR="000A6C36" w:rsidRPr="00D25E51" w:rsidRDefault="000A6C36" w:rsidP="00012D30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Cs w:val="20"/>
              </w:rPr>
              <w:t>회람</w:t>
            </w:r>
          </w:p>
        </w:tc>
        <w:tc>
          <w:tcPr>
            <w:tcW w:w="962" w:type="pct"/>
            <w:gridSpan w:val="2"/>
            <w:vAlign w:val="center"/>
          </w:tcPr>
          <w:p w14:paraId="36A9B93C" w14:textId="77777777" w:rsidR="0004477C" w:rsidRPr="00D25E51" w:rsidRDefault="0004477C" w:rsidP="00690C5D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0A6C36" w:rsidRPr="00D25E51" w14:paraId="2C14C0FB" w14:textId="77777777" w:rsidTr="007E7A3A">
        <w:trPr>
          <w:trHeight w:val="146"/>
          <w:jc w:val="center"/>
        </w:trPr>
        <w:tc>
          <w:tcPr>
            <w:tcW w:w="4038" w:type="pct"/>
            <w:gridSpan w:val="5"/>
            <w:vAlign w:val="center"/>
          </w:tcPr>
          <w:p w14:paraId="6D127AB3" w14:textId="77777777" w:rsidR="000A6C36" w:rsidRPr="00C40271" w:rsidRDefault="000A6C36" w:rsidP="002312F0">
            <w:pPr>
              <w:tabs>
                <w:tab w:val="left" w:pos="154"/>
              </w:tabs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Cs w:val="22"/>
              </w:rPr>
            </w:pPr>
            <w:r w:rsidRPr="00C40271">
              <w:rPr>
                <w:rFonts w:asciiTheme="minorEastAsia" w:eastAsiaTheme="minorEastAsia" w:hAnsiTheme="minorEastAsia" w:hint="eastAsia"/>
                <w:b/>
                <w:szCs w:val="22"/>
              </w:rPr>
              <w:t>회의내용</w:t>
            </w:r>
          </w:p>
        </w:tc>
        <w:tc>
          <w:tcPr>
            <w:tcW w:w="962" w:type="pct"/>
            <w:gridSpan w:val="2"/>
            <w:vAlign w:val="center"/>
          </w:tcPr>
          <w:p w14:paraId="78FA0EBF" w14:textId="77777777" w:rsidR="000A6C36" w:rsidRPr="00D25E51" w:rsidRDefault="000A6C36" w:rsidP="00E75EFC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/>
                <w:szCs w:val="22"/>
              </w:rPr>
            </w:pPr>
            <w:r w:rsidRPr="00D25E51">
              <w:rPr>
                <w:rFonts w:asciiTheme="minorEastAsia" w:eastAsiaTheme="minorEastAsia" w:hAnsiTheme="minorEastAsia" w:hint="eastAsia"/>
                <w:b/>
                <w:szCs w:val="22"/>
              </w:rPr>
              <w:t>담당자</w:t>
            </w:r>
            <w:r w:rsidRPr="00D25E51">
              <w:rPr>
                <w:rFonts w:asciiTheme="minorEastAsia" w:eastAsiaTheme="minorEastAsia" w:hAnsiTheme="minorEastAsia"/>
                <w:b/>
                <w:szCs w:val="2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Cs w:val="22"/>
              </w:rPr>
              <w:t>및</w:t>
            </w:r>
            <w:r w:rsidRPr="00D25E51">
              <w:rPr>
                <w:rFonts w:asciiTheme="minorEastAsia" w:eastAsiaTheme="minorEastAsia" w:hAnsiTheme="minorEastAsia"/>
                <w:b/>
                <w:szCs w:val="22"/>
              </w:rPr>
              <w:t xml:space="preserve"> </w:t>
            </w:r>
            <w:r w:rsidRPr="00D25E51">
              <w:rPr>
                <w:rFonts w:asciiTheme="minorEastAsia" w:eastAsiaTheme="minorEastAsia" w:hAnsiTheme="minorEastAsia" w:hint="eastAsia"/>
                <w:b/>
                <w:szCs w:val="22"/>
              </w:rPr>
              <w:t>일정</w:t>
            </w:r>
          </w:p>
        </w:tc>
      </w:tr>
      <w:tr w:rsidR="000A6C36" w:rsidRPr="00D25E51" w14:paraId="69D5F24C" w14:textId="77777777" w:rsidTr="007E7A3A">
        <w:trPr>
          <w:trHeight w:val="10759"/>
          <w:jc w:val="center"/>
        </w:trPr>
        <w:tc>
          <w:tcPr>
            <w:tcW w:w="4038" w:type="pct"/>
            <w:gridSpan w:val="5"/>
            <w:tcBorders>
              <w:bottom w:val="single" w:sz="12" w:space="0" w:color="000000"/>
            </w:tcBorders>
          </w:tcPr>
          <w:p w14:paraId="333C1FF2" w14:textId="77777777" w:rsidR="00173F26" w:rsidRPr="00C40271" w:rsidRDefault="00173F26" w:rsidP="00F47EC7">
            <w:pPr>
              <w:widowControl/>
              <w:tabs>
                <w:tab w:val="left" w:pos="6430"/>
              </w:tabs>
              <w:wordWrap/>
              <w:autoSpaceDE/>
              <w:spacing w:line="276" w:lineRule="auto"/>
              <w:ind w:leftChars="-1" w:left="-2" w:firstLine="1"/>
              <w:jc w:val="left"/>
              <w:rPr>
                <w:rFonts w:asciiTheme="minorEastAsia" w:eastAsiaTheme="minorEastAsia" w:hAnsiTheme="minorEastAsia" w:cs="굴림"/>
                <w:b/>
                <w:bCs/>
                <w:color w:val="000000"/>
                <w:spacing w:val="-8"/>
                <w:kern w:val="0"/>
                <w:szCs w:val="20"/>
              </w:rPr>
            </w:pPr>
            <w:r w:rsidRPr="00C40271">
              <w:rPr>
                <w:rFonts w:asciiTheme="minorEastAsia" w:eastAsiaTheme="minorEastAsia" w:hAnsiTheme="minorEastAsia" w:cs="굴림" w:hint="eastAsia"/>
                <w:bCs/>
                <w:color w:val="000000"/>
                <w:spacing w:val="-8"/>
                <w:kern w:val="0"/>
                <w:szCs w:val="20"/>
              </w:rPr>
              <w:t>금주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(일일)</w:t>
            </w: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 xml:space="preserve"> 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이슈</w:t>
            </w: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사항 </w:t>
            </w: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00"/>
                <w:spacing w:val="-8"/>
                <w:kern w:val="0"/>
                <w:szCs w:val="20"/>
              </w:rPr>
              <w:tab/>
            </w:r>
          </w:p>
          <w:p w14:paraId="24A25AB0" w14:textId="76EBB7AE" w:rsidR="00173F26" w:rsidRPr="00C40271" w:rsidRDefault="00173F26" w:rsidP="00F47EC7">
            <w:pPr>
              <w:pStyle w:val="aa"/>
              <w:widowControl/>
              <w:wordWrap/>
              <w:autoSpaceDE/>
              <w:spacing w:line="276" w:lineRule="auto"/>
              <w:ind w:leftChars="-1" w:left="-2" w:firstLine="1"/>
              <w:jc w:val="left"/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</w:pP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1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 xml:space="preserve"> bright </w:t>
            </w: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S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imple</w:t>
            </w: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 xml:space="preserve"> </w:t>
            </w:r>
            <w:r w:rsidR="00D13096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 xml:space="preserve">4구 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개발</w:t>
            </w:r>
            <w:r w:rsidR="00A104D4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(</w:t>
            </w:r>
            <w:r w:rsidR="00ED0245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9</w:t>
            </w:r>
            <w:r w:rsidR="00472408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5</w:t>
            </w:r>
            <w:r w:rsidR="00A104D4"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%)</w:t>
            </w:r>
          </w:p>
          <w:p w14:paraId="6FCD95B4" w14:textId="40204C03" w:rsidR="00F47EC7" w:rsidRPr="00F47EC7" w:rsidRDefault="00E76BD6" w:rsidP="00F47EC7">
            <w:pPr>
              <w:widowControl/>
              <w:wordWrap/>
              <w:autoSpaceDE/>
              <w:spacing w:line="276" w:lineRule="auto"/>
              <w:ind w:leftChars="-1" w:left="-2" w:firstLineChars="100" w:firstLine="184"/>
              <w:jc w:val="left"/>
              <w:rPr>
                <w:rFonts w:asciiTheme="minorEastAsia" w:eastAsiaTheme="minorEastAsia" w:hAnsiTheme="minorEastAsia" w:cs="굴림"/>
                <w:b/>
                <w:color w:val="0000FF"/>
                <w:spacing w:val="-8"/>
                <w:kern w:val="0"/>
                <w:szCs w:val="20"/>
              </w:rPr>
            </w:pPr>
            <w:r w:rsidRPr="00F47EC7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 xml:space="preserve">1.1 </w:t>
            </w:r>
            <w:r w:rsidR="00926ED7">
              <w:rPr>
                <w:rFonts w:asciiTheme="minorEastAsia" w:eastAsiaTheme="minorEastAsia" w:hAnsiTheme="minorEastAsia" w:cs="굴림" w:hint="eastAsia"/>
                <w:b/>
                <w:color w:val="0000FF"/>
                <w:spacing w:val="-8"/>
                <w:kern w:val="0"/>
                <w:szCs w:val="20"/>
              </w:rPr>
              <w:t>시험 및 보완 기능 개발</w:t>
            </w:r>
          </w:p>
          <w:p w14:paraId="3B0C7232" w14:textId="3620B1E2" w:rsidR="00E226E3" w:rsidRDefault="00F47EC7" w:rsidP="003F1EF2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bCs/>
                <w:spacing w:val="-8"/>
                <w:kern w:val="0"/>
                <w:szCs w:val="20"/>
              </w:rPr>
            </w:pPr>
            <w:r w:rsidRPr="00472408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a </w:t>
            </w:r>
            <w:proofErr w:type="spellStart"/>
            <w:r w:rsidR="00013F4E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팀뷰어</w:t>
            </w:r>
            <w:proofErr w:type="spellEnd"/>
            <w:r w:rsidR="00013F4E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셋팅 후 검은 화면 표시 최소화를 위한 디스플레이 프로그램 켜지는 </w:t>
            </w:r>
          </w:p>
          <w:p w14:paraId="1BC821EF" w14:textId="009305C3" w:rsidR="00013F4E" w:rsidRDefault="00013F4E" w:rsidP="003F1EF2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 속도 개선 대기 시간 5초에서 1초 이내로 변경완료</w:t>
            </w:r>
          </w:p>
          <w:p w14:paraId="1FD89E48" w14:textId="5DA3F466" w:rsidR="001F100F" w:rsidRDefault="00E226E3" w:rsidP="003F1EF2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bCs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b</w:t>
            </w:r>
            <w:r w:rsidR="001F100F" w:rsidRPr="00472408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</w:t>
            </w:r>
            <w:r w:rsidR="00013F4E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디스플레이용 SD카드 메모리 이미지 생성 완료(</w:t>
            </w:r>
            <w:proofErr w:type="spellStart"/>
            <w:r w:rsidR="00013F4E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팀뷰어</w:t>
            </w:r>
            <w:proofErr w:type="spellEnd"/>
            <w:r w:rsidR="00013F4E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, 업데이트 가능 버전)</w:t>
            </w:r>
          </w:p>
          <w:p w14:paraId="4234A41E" w14:textId="15ED573C" w:rsidR="00013F4E" w:rsidRDefault="00013F4E" w:rsidP="003F1EF2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c 제품 전원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꺼짐시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닥터테이블 높이 위치 저장 속도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개선중</w:t>
            </w:r>
            <w:proofErr w:type="spellEnd"/>
          </w:p>
          <w:p w14:paraId="7195DB6D" w14:textId="794EF220" w:rsidR="00B55E15" w:rsidRDefault="00013F4E" w:rsidP="001E084F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d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덴탈라이트</w:t>
            </w:r>
            <w:proofErr w:type="spellEnd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시험</w:t>
            </w:r>
            <w:r w:rsidR="001E084F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>중</w:t>
            </w:r>
            <w:proofErr w:type="spellEnd"/>
            <w:r w:rsidR="001E084F">
              <w:rPr>
                <w:rFonts w:asciiTheme="minorEastAsia" w:eastAsiaTheme="minorEastAsia" w:hAnsiTheme="minorEastAsia" w:cs="굴림" w:hint="eastAsia"/>
                <w:bCs/>
                <w:spacing w:val="-8"/>
                <w:kern w:val="0"/>
                <w:szCs w:val="20"/>
              </w:rPr>
              <w:t xml:space="preserve"> 보드 편차 부분 프로그램 보완 </w:t>
            </w:r>
          </w:p>
          <w:p w14:paraId="37CC4AFE" w14:textId="77777777" w:rsidR="00797927" w:rsidRPr="00E35113" w:rsidRDefault="00797927" w:rsidP="00824DB5">
            <w:pPr>
              <w:widowControl/>
              <w:wordWrap/>
              <w:autoSpaceDE/>
              <w:spacing w:line="276" w:lineRule="auto"/>
              <w:jc w:val="left"/>
              <w:rPr>
                <w:rFonts w:asciiTheme="minorEastAsia" w:eastAsiaTheme="minorEastAsia" w:hAnsiTheme="minorEastAsia" w:cs="굴림"/>
                <w:bCs/>
                <w:spacing w:val="-8"/>
                <w:kern w:val="0"/>
                <w:szCs w:val="20"/>
              </w:rPr>
            </w:pPr>
          </w:p>
          <w:p w14:paraId="4680C02E" w14:textId="6FFA2B7F" w:rsidR="00173F26" w:rsidRPr="00C40271" w:rsidRDefault="00695D2F" w:rsidP="00F47EC7">
            <w:pPr>
              <w:widowControl/>
              <w:wordWrap/>
              <w:autoSpaceDE/>
              <w:spacing w:line="276" w:lineRule="auto"/>
              <w:ind w:leftChars="-1" w:left="-2" w:firstLine="1"/>
              <w:jc w:val="left"/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</w:pPr>
            <w:r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2</w:t>
            </w:r>
            <w:r w:rsidR="00173F26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 xml:space="preserve"> </w:t>
            </w:r>
            <w:r w:rsidR="0073762E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 xml:space="preserve">치과용 </w:t>
            </w:r>
            <w:r w:rsidR="00173F26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이송로봇 개발</w:t>
            </w:r>
            <w:r w:rsidR="00B77A6A"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(</w:t>
            </w:r>
            <w:r w:rsidR="005A3F7B"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40</w:t>
            </w:r>
            <w:r w:rsidR="00B77A6A" w:rsidRPr="00C40271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%)</w:t>
            </w:r>
          </w:p>
          <w:p w14:paraId="6CEF05FA" w14:textId="1C36EC1D" w:rsidR="00F47EC7" w:rsidRPr="00F47EC7" w:rsidRDefault="00695D2F" w:rsidP="00F47EC7">
            <w:pPr>
              <w:widowControl/>
              <w:wordWrap/>
              <w:autoSpaceDE/>
              <w:spacing w:line="276" w:lineRule="auto"/>
              <w:ind w:firstLineChars="100" w:firstLine="184"/>
              <w:jc w:val="left"/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</w:pPr>
            <w:r w:rsidRPr="00F47EC7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>2</w:t>
            </w:r>
            <w:r w:rsidR="00173F26" w:rsidRPr="00F47EC7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 xml:space="preserve">.1 </w:t>
            </w:r>
            <w:r w:rsidR="00F47EC7" w:rsidRPr="00F47EC7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자율 주행 기술 개발</w:t>
            </w:r>
          </w:p>
          <w:p w14:paraId="6AFAD6E5" w14:textId="79666263" w:rsidR="000E4B94" w:rsidRDefault="00F47EC7" w:rsidP="000E4B94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a</w:t>
            </w:r>
            <w:r w:rsidR="00F214F7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 </w:t>
            </w:r>
            <w:r w:rsidR="00E226E3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사용 가능한 로봇 1대 준비</w:t>
            </w:r>
            <w:r w:rsidR="001E084F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 완료, 스캔 및 목표 등록 후 이동 시험 진행 중</w:t>
            </w:r>
          </w:p>
          <w:p w14:paraId="5E1E4F5A" w14:textId="38A2529D" w:rsidR="000E4B94" w:rsidRDefault="00E226E3" w:rsidP="0063572F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b </w:t>
            </w:r>
            <w:r w:rsidR="001E084F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센서 입력에 대한 </w:t>
            </w:r>
            <w:r w:rsidR="006C5BD5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필터링을 통한 정확한 데이터 입력 방법 검토</w:t>
            </w:r>
          </w:p>
          <w:p w14:paraId="189068B4" w14:textId="231EED1A" w:rsidR="00B55E15" w:rsidRDefault="00B55E15" w:rsidP="0063572F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c 로봇 </w:t>
            </w:r>
            <w:r w:rsidR="002F56BF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이동중에 서로 충돌 방지를 위해 다른 로봇의 위치를 장애물로 실시간 등록</w:t>
            </w:r>
          </w:p>
          <w:p w14:paraId="6DFA9E0D" w14:textId="7AF6767C" w:rsidR="006C5BD5" w:rsidRDefault="006C5BD5" w:rsidP="0063572F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  처리하였으나 로봇 자신이 움직이지 못하는 문제 있어 해결 방법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검토중</w:t>
            </w:r>
            <w:proofErr w:type="spellEnd"/>
          </w:p>
          <w:p w14:paraId="50D557BC" w14:textId="50D4EC3F" w:rsidR="00F47EC7" w:rsidRDefault="00F47EC7" w:rsidP="00F47EC7">
            <w:pPr>
              <w:widowControl/>
              <w:wordWrap/>
              <w:autoSpaceDE/>
              <w:spacing w:line="276" w:lineRule="auto"/>
              <w:ind w:firstLineChars="100" w:firstLine="200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 w:rsidRPr="00F47EC7">
              <w:rPr>
                <w:rFonts w:asciiTheme="minorEastAsia" w:eastAsiaTheme="minorEastAsia" w:hAnsiTheme="minorEastAsia" w:hint="eastAsia"/>
                <w:b/>
                <w:bCs/>
                <w:color w:val="0000FF"/>
              </w:rPr>
              <w:t>2.2 GUI 개발</w:t>
            </w:r>
          </w:p>
          <w:p w14:paraId="26ECC4DC" w14:textId="49C7E3F2" w:rsidR="000E4B94" w:rsidRDefault="005C165A" w:rsidP="00797927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a </w:t>
            </w:r>
            <w:r w:rsidR="0063572F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사용 가능상태로 로봇 준비를 위한 스크립트 작성</w:t>
            </w:r>
          </w:p>
          <w:p w14:paraId="7874C9C7" w14:textId="77777777" w:rsidR="00797927" w:rsidRDefault="00797927" w:rsidP="00797927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</w:p>
          <w:p w14:paraId="09A4873D" w14:textId="053A6988" w:rsidR="00797927" w:rsidRPr="00C40271" w:rsidRDefault="00797927" w:rsidP="00797927">
            <w:pPr>
              <w:widowControl/>
              <w:wordWrap/>
              <w:autoSpaceDE/>
              <w:spacing w:line="276" w:lineRule="auto"/>
              <w:ind w:leftChars="-1" w:left="-2" w:firstLine="1"/>
              <w:jc w:val="left"/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3</w:t>
            </w:r>
            <w:r w:rsidRPr="00C40271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양산 안정화</w:t>
            </w:r>
          </w:p>
          <w:p w14:paraId="07E4F36C" w14:textId="247C3ACC" w:rsidR="00797927" w:rsidRPr="00F47EC7" w:rsidRDefault="00C1639E" w:rsidP="00797927">
            <w:pPr>
              <w:widowControl/>
              <w:wordWrap/>
              <w:autoSpaceDE/>
              <w:spacing w:line="276" w:lineRule="auto"/>
              <w:ind w:firstLineChars="100" w:firstLine="184"/>
              <w:jc w:val="left"/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3</w:t>
            </w:r>
            <w:r w:rsidR="00797927" w:rsidRPr="00F47EC7">
              <w:rPr>
                <w:rFonts w:asciiTheme="minorEastAsia" w:eastAsiaTheme="minorEastAsia" w:hAnsiTheme="minorEastAsia" w:cs="굴림"/>
                <w:b/>
                <w:bCs/>
                <w:color w:val="0000FF"/>
                <w:spacing w:val="-8"/>
                <w:kern w:val="0"/>
                <w:szCs w:val="20"/>
              </w:rPr>
              <w:t xml:space="preserve">.1 </w:t>
            </w:r>
            <w:r w:rsidR="00797927">
              <w:rPr>
                <w:rFonts w:asciiTheme="minorEastAsia" w:eastAsiaTheme="minorEastAsia" w:hAnsiTheme="minorEastAsia" w:cs="굴림" w:hint="eastAsia"/>
                <w:b/>
                <w:bCs/>
                <w:color w:val="0000FF"/>
                <w:spacing w:val="-8"/>
                <w:kern w:val="0"/>
                <w:szCs w:val="20"/>
              </w:rPr>
              <w:t>bright Chair 2</w:t>
            </w:r>
          </w:p>
          <w:p w14:paraId="1AF6F238" w14:textId="77777777" w:rsidR="00D922FD" w:rsidRDefault="00797927" w:rsidP="00797927">
            <w:pPr>
              <w:widowControl/>
              <w:wordWrap/>
              <w:autoSpaceDE/>
              <w:spacing w:line="276" w:lineRule="auto"/>
              <w:ind w:firstLineChars="300" w:firstLine="552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 xml:space="preserve">a </w:t>
            </w:r>
            <w:r w:rsidR="00D922FD"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석션 Off 시간 제어, 수관 세척 통신 보완, 체어 엔코더 고장시 보완 변경사항에</w:t>
            </w:r>
          </w:p>
          <w:p w14:paraId="3CAB6401" w14:textId="4CE863B9" w:rsidR="00797927" w:rsidRDefault="00D922FD" w:rsidP="00C1639E">
            <w:pPr>
              <w:widowControl/>
              <w:wordWrap/>
              <w:autoSpaceDE/>
              <w:spacing w:line="276" w:lineRule="auto"/>
              <w:ind w:firstLineChars="400" w:firstLine="736"/>
              <w:jc w:val="left"/>
              <w:rPr>
                <w:rFonts w:asciiTheme="minorEastAsia" w:eastAsiaTheme="minorEastAsia" w:hAnsiTheme="minorEastAsia" w:cs="굴림"/>
                <w:color w:val="000000" w:themeColor="text1"/>
                <w:spacing w:val="-8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 w:themeColor="text1"/>
                <w:spacing w:val="-8"/>
                <w:kern w:val="0"/>
                <w:szCs w:val="20"/>
              </w:rPr>
              <w:t>대해서 동작 검증 및 검증 결과 보고서 작성</w:t>
            </w:r>
          </w:p>
          <w:p w14:paraId="1B47FDFB" w14:textId="39E44CBE" w:rsidR="00783E5A" w:rsidRPr="00C40271" w:rsidRDefault="00451E5F" w:rsidP="005C165A">
            <w:pPr>
              <w:widowControl/>
              <w:wordWrap/>
              <w:autoSpaceDE/>
              <w:spacing w:line="276" w:lineRule="auto"/>
              <w:ind w:firstLineChars="3350" w:firstLine="6164"/>
              <w:jc w:val="left"/>
              <w:rPr>
                <w:rFonts w:asciiTheme="minorEastAsia" w:eastAsiaTheme="minorEastAsia" w:hAnsiTheme="minorEastAsia" w:cs="굴림"/>
                <w:bCs/>
                <w:color w:val="000000"/>
                <w:spacing w:val="-8"/>
                <w:kern w:val="0"/>
                <w:szCs w:val="20"/>
              </w:rPr>
            </w:pPr>
            <w:r w:rsidRPr="00C40271">
              <w:rPr>
                <w:rFonts w:asciiTheme="minorEastAsia" w:eastAsiaTheme="minorEastAsia" w:hAnsiTheme="minorEastAsia" w:cs="굴림"/>
                <w:bCs/>
                <w:color w:val="000000"/>
                <w:spacing w:val="-8"/>
                <w:kern w:val="0"/>
                <w:szCs w:val="20"/>
              </w:rPr>
              <w:t>–</w:t>
            </w:r>
            <w:r w:rsidR="00192664" w:rsidRPr="00C40271">
              <w:rPr>
                <w:rFonts w:asciiTheme="minorEastAsia" w:eastAsiaTheme="minorEastAsia" w:hAnsiTheme="minorEastAsia" w:cs="굴림"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="000A58D8" w:rsidRPr="00C40271">
              <w:rPr>
                <w:rFonts w:asciiTheme="minorEastAsia" w:eastAsiaTheme="minorEastAsia" w:hAnsiTheme="minorEastAsia" w:cs="굴림" w:hint="eastAsia"/>
                <w:bCs/>
                <w:color w:val="000000"/>
                <w:spacing w:val="-8"/>
                <w:kern w:val="0"/>
                <w:szCs w:val="20"/>
              </w:rPr>
              <w:t>이상입니다</w:t>
            </w:r>
            <w:r w:rsidR="00B01F4C" w:rsidRPr="00C40271">
              <w:rPr>
                <w:rFonts w:asciiTheme="minorEastAsia" w:eastAsiaTheme="minorEastAsia" w:hAnsiTheme="minorEastAsia" w:cs="굴림" w:hint="eastAsia"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="00545265" w:rsidRPr="00C40271">
              <w:rPr>
                <w:rFonts w:asciiTheme="minorEastAsia" w:eastAsiaTheme="minorEastAsia" w:hAnsiTheme="minorEastAsia" w:cs="굴림"/>
                <w:bCs/>
                <w:color w:val="000000"/>
                <w:spacing w:val="-8"/>
                <w:kern w:val="0"/>
                <w:szCs w:val="20"/>
              </w:rPr>
              <w:t>–</w:t>
            </w:r>
          </w:p>
        </w:tc>
        <w:tc>
          <w:tcPr>
            <w:tcW w:w="962" w:type="pct"/>
            <w:gridSpan w:val="2"/>
            <w:tcBorders>
              <w:bottom w:val="single" w:sz="12" w:space="0" w:color="000000"/>
            </w:tcBorders>
          </w:tcPr>
          <w:p w14:paraId="33E74845" w14:textId="77777777" w:rsidR="00FF4E66" w:rsidRPr="00D25E51" w:rsidRDefault="00FF4E66" w:rsidP="00DD39E8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FF"/>
                <w:szCs w:val="20"/>
              </w:rPr>
            </w:pPr>
          </w:p>
          <w:p w14:paraId="4ACC60D9" w14:textId="05D2838F" w:rsidR="002E658C" w:rsidRPr="00D25E51" w:rsidRDefault="002372ED" w:rsidP="009A0FED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="00D13096">
              <w:rPr>
                <w:rFonts w:asciiTheme="minorEastAsia" w:eastAsiaTheme="minorEastAsia" w:hAnsiTheme="minorEastAsia" w:hint="eastAsia"/>
                <w:szCs w:val="20"/>
              </w:rPr>
              <w:t>6</w:t>
            </w:r>
            <w:r w:rsidRPr="00D25E51">
              <w:rPr>
                <w:rFonts w:asciiTheme="minorEastAsia" w:eastAsiaTheme="minorEastAsia" w:hAnsiTheme="minorEastAsia"/>
                <w:szCs w:val="20"/>
              </w:rPr>
              <w:t>.</w:t>
            </w:r>
            <w:r w:rsidR="00D13096">
              <w:rPr>
                <w:rFonts w:asciiTheme="minorEastAsia" w:eastAsiaTheme="minorEastAsia" w:hAnsiTheme="minorEastAsia" w:hint="eastAsia"/>
                <w:szCs w:val="20"/>
              </w:rPr>
              <w:t>01</w:t>
            </w:r>
            <w:r w:rsidRPr="00D25E51">
              <w:rPr>
                <w:rFonts w:asciiTheme="minorEastAsia" w:eastAsiaTheme="minorEastAsia" w:hAnsiTheme="minorEastAsia"/>
                <w:szCs w:val="20"/>
              </w:rPr>
              <w:t>.</w:t>
            </w:r>
            <w:r w:rsidR="00153606"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 w:rsidR="00E543D0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  <w:p w14:paraId="1BDAD1BE" w14:textId="66F54007" w:rsidR="00A1311C" w:rsidRDefault="00A1311C" w:rsidP="00B97880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한상철</w:t>
            </w:r>
          </w:p>
          <w:p w14:paraId="39661086" w14:textId="2773ADAF" w:rsidR="009015D6" w:rsidRDefault="00B3269F" w:rsidP="00B97880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김준</w:t>
            </w:r>
          </w:p>
          <w:p w14:paraId="7472623A" w14:textId="230D6A55" w:rsidR="00B97880" w:rsidRDefault="00A1311C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김종민</w:t>
            </w:r>
          </w:p>
          <w:p w14:paraId="31E6529B" w14:textId="5953F975" w:rsidR="00925A06" w:rsidRDefault="00E62FE0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강민성</w:t>
            </w:r>
          </w:p>
          <w:p w14:paraId="6D77E944" w14:textId="77777777" w:rsidR="00D84408" w:rsidRDefault="00D84408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3052165E" w14:textId="77777777" w:rsidR="00946CA5" w:rsidRDefault="00946CA5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25BAB0C6" w14:textId="77777777" w:rsidR="00B55E15" w:rsidRDefault="00B55E15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077B1652" w14:textId="77777777" w:rsidR="00B55E15" w:rsidRDefault="00B55E15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</w:p>
          <w:p w14:paraId="0AFDBF1E" w14:textId="77777777" w:rsidR="00FC167F" w:rsidRDefault="00FC167F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7988DD99" w14:textId="7C53A79C" w:rsidR="00D8380A" w:rsidRPr="00D25E51" w:rsidRDefault="00D8380A" w:rsidP="00D8380A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25E51">
              <w:rPr>
                <w:rFonts w:asciiTheme="minorEastAsia" w:eastAsiaTheme="minorEastAsia" w:hAnsiTheme="minorEastAsia" w:hint="eastAsia"/>
                <w:szCs w:val="20"/>
              </w:rPr>
              <w:t>2</w:t>
            </w:r>
            <w:r w:rsidR="001E346C" w:rsidRPr="00D25E51">
              <w:rPr>
                <w:rFonts w:asciiTheme="minorEastAsia" w:eastAsiaTheme="minorEastAsia" w:hAnsiTheme="minorEastAsia"/>
                <w:szCs w:val="20"/>
              </w:rPr>
              <w:t>6</w:t>
            </w:r>
            <w:r w:rsidR="00E63B0E" w:rsidRPr="00D25E51">
              <w:rPr>
                <w:rFonts w:asciiTheme="minorEastAsia" w:eastAsiaTheme="minorEastAsia" w:hAnsiTheme="minorEastAsia"/>
                <w:szCs w:val="20"/>
              </w:rPr>
              <w:t>.06</w:t>
            </w:r>
            <w:r w:rsidRPr="00D25E51">
              <w:rPr>
                <w:rFonts w:asciiTheme="minorEastAsia" w:eastAsiaTheme="minorEastAsia" w:hAnsiTheme="minorEastAsia"/>
                <w:szCs w:val="20"/>
              </w:rPr>
              <w:t>.0</w:t>
            </w:r>
            <w:r w:rsidR="00E63B0E" w:rsidRPr="00D25E51">
              <w:rPr>
                <w:rFonts w:asciiTheme="minorEastAsia" w:eastAsiaTheme="minorEastAsia" w:hAnsiTheme="minorEastAsia"/>
                <w:szCs w:val="20"/>
              </w:rPr>
              <w:t>1</w:t>
            </w:r>
          </w:p>
          <w:p w14:paraId="44DC8D06" w14:textId="448FECB2" w:rsidR="0073202F" w:rsidRDefault="0073202F" w:rsidP="006A6CEF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김상일</w:t>
            </w:r>
          </w:p>
          <w:p w14:paraId="4974C892" w14:textId="225C2AA4" w:rsidR="00B3269F" w:rsidRDefault="00B3269F" w:rsidP="006A6CEF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허준무</w:t>
            </w:r>
          </w:p>
          <w:p w14:paraId="733BC6D6" w14:textId="20A8C457" w:rsidR="00174368" w:rsidRDefault="00E62FE0" w:rsidP="001B748E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전상민</w:t>
            </w:r>
          </w:p>
          <w:p w14:paraId="7896202E" w14:textId="77777777" w:rsidR="00D01117" w:rsidRDefault="00D01117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4F060F1F" w14:textId="77777777" w:rsidR="00B55E15" w:rsidRDefault="00B55E15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3D5A354B" w14:textId="77777777" w:rsidR="00B55E15" w:rsidRDefault="00B55E15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</w:p>
          <w:p w14:paraId="4722E961" w14:textId="77777777" w:rsidR="00D01117" w:rsidRDefault="00D01117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7A03FDBA" w14:textId="77777777" w:rsidR="003F1EF2" w:rsidRDefault="003F1EF2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  <w:p w14:paraId="0B2DAF82" w14:textId="45A56BEE" w:rsidR="00D922FD" w:rsidRDefault="00D922FD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김준</w:t>
            </w:r>
          </w:p>
          <w:p w14:paraId="62A4DD98" w14:textId="3FEFE4F6" w:rsidR="00D922FD" w:rsidRPr="00D25E51" w:rsidRDefault="00D922FD" w:rsidP="00A40713">
            <w:pPr>
              <w:tabs>
                <w:tab w:val="center" w:pos="903"/>
              </w:tabs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14:paraId="0C534543" w14:textId="77777777" w:rsidR="009B2F43" w:rsidRDefault="009B2F43" w:rsidP="004252F4">
      <w:pPr>
        <w:ind w:rightChars="2267" w:right="4534"/>
        <w:rPr>
          <w:rFonts w:asciiTheme="minorEastAsia" w:eastAsiaTheme="minorEastAsia" w:hAnsiTheme="minorEastAsia"/>
        </w:rPr>
      </w:pPr>
    </w:p>
    <w:p w14:paraId="0F5DFC33" w14:textId="382E14A4" w:rsidR="004252F4" w:rsidRDefault="004252F4" w:rsidP="005D3014">
      <w:pPr>
        <w:ind w:right="-1"/>
        <w:rPr>
          <w:rFonts w:asciiTheme="minorEastAsia" w:eastAsiaTheme="minorEastAsia" w:hAnsiTheme="minorEastAsia"/>
        </w:rPr>
      </w:pPr>
      <w:r w:rsidRPr="00936D65">
        <w:rPr>
          <w:rFonts w:asciiTheme="minorEastAsia" w:eastAsiaTheme="minorEastAsia" w:hAnsiTheme="minorEastAsia" w:hint="eastAsia"/>
        </w:rPr>
        <w:t>안녕하십니까</w:t>
      </w:r>
      <w:r w:rsidRPr="00936D65">
        <w:rPr>
          <w:rFonts w:asciiTheme="minorEastAsia" w:eastAsiaTheme="minorEastAsia" w:hAnsiTheme="minorEastAsia"/>
        </w:rPr>
        <w:t xml:space="preserve"> </w:t>
      </w:r>
      <w:r w:rsidR="001F3214">
        <w:rPr>
          <w:rFonts w:asciiTheme="minorEastAsia" w:eastAsiaTheme="minorEastAsia" w:hAnsiTheme="minorEastAsia"/>
        </w:rPr>
        <w:t>진료</w:t>
      </w:r>
      <w:r w:rsidRPr="00936D65">
        <w:rPr>
          <w:rFonts w:asciiTheme="minorEastAsia" w:eastAsiaTheme="minorEastAsia" w:hAnsiTheme="minorEastAsia"/>
        </w:rPr>
        <w:t>장비사업부</w:t>
      </w:r>
      <w:r w:rsidR="005D3014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936D65">
        <w:rPr>
          <w:rFonts w:asciiTheme="minorEastAsia" w:eastAsiaTheme="minorEastAsia" w:hAnsiTheme="minorEastAsia"/>
        </w:rPr>
        <w:t>펌웨어팀</w:t>
      </w:r>
      <w:proofErr w:type="spellEnd"/>
      <w:r w:rsidR="001942F1">
        <w:rPr>
          <w:rFonts w:asciiTheme="minorEastAsia" w:eastAsiaTheme="minorEastAsia" w:hAnsiTheme="minorEastAsia" w:hint="eastAsia"/>
        </w:rPr>
        <w:t xml:space="preserve"> </w:t>
      </w:r>
      <w:r w:rsidR="007F16FC">
        <w:rPr>
          <w:rFonts w:asciiTheme="minorEastAsia" w:eastAsiaTheme="minorEastAsia" w:hAnsiTheme="minorEastAsia" w:hint="eastAsia"/>
        </w:rPr>
        <w:t>1</w:t>
      </w:r>
      <w:r w:rsidR="001357DC">
        <w:rPr>
          <w:rFonts w:asciiTheme="minorEastAsia" w:eastAsiaTheme="minorEastAsia" w:hAnsiTheme="minorEastAsia" w:hint="eastAsia"/>
        </w:rPr>
        <w:t>1</w:t>
      </w:r>
      <w:r w:rsidRPr="00936D65">
        <w:rPr>
          <w:rFonts w:asciiTheme="minorEastAsia" w:eastAsiaTheme="minorEastAsia" w:hAnsiTheme="minorEastAsia"/>
        </w:rPr>
        <w:t>월</w:t>
      </w:r>
      <w:r>
        <w:rPr>
          <w:rFonts w:asciiTheme="minorEastAsia" w:eastAsiaTheme="minorEastAsia" w:hAnsiTheme="minorEastAsia" w:hint="eastAsia"/>
        </w:rPr>
        <w:t xml:space="preserve"> </w:t>
      </w:r>
      <w:r w:rsidR="0057663F">
        <w:rPr>
          <w:rFonts w:asciiTheme="minorEastAsia" w:eastAsiaTheme="minorEastAsia" w:hAnsiTheme="minorEastAsia" w:hint="eastAsia"/>
        </w:rPr>
        <w:t>2</w:t>
      </w:r>
      <w:r w:rsidR="00AC7575">
        <w:rPr>
          <w:rFonts w:asciiTheme="minorEastAsia" w:eastAsiaTheme="minorEastAsia" w:hAnsiTheme="minorEastAsia" w:hint="eastAsia"/>
        </w:rPr>
        <w:t>5</w:t>
      </w:r>
      <w:r w:rsidRPr="00936D65">
        <w:rPr>
          <w:rFonts w:asciiTheme="minorEastAsia" w:eastAsiaTheme="minorEastAsia" w:hAnsiTheme="minorEastAsia"/>
        </w:rPr>
        <w:t>일</w:t>
      </w:r>
      <w:r w:rsidR="005D3014">
        <w:rPr>
          <w:rFonts w:asciiTheme="minorEastAsia" w:eastAsiaTheme="minorEastAsia" w:hAnsiTheme="minorEastAsia" w:hint="eastAsia"/>
        </w:rPr>
        <w:t xml:space="preserve"> </w:t>
      </w:r>
      <w:r w:rsidRPr="00936D65">
        <w:rPr>
          <w:rFonts w:asciiTheme="minorEastAsia" w:eastAsiaTheme="minorEastAsia" w:hAnsiTheme="minorEastAsia"/>
        </w:rPr>
        <w:t>일일회의록 보고 드립니다</w:t>
      </w:r>
    </w:p>
    <w:p w14:paraId="23A0F889" w14:textId="77777777" w:rsidR="0059549D" w:rsidRPr="00A1311C" w:rsidRDefault="0059549D" w:rsidP="004252F4">
      <w:pPr>
        <w:ind w:rightChars="2267" w:right="4534"/>
        <w:rPr>
          <w:rFonts w:asciiTheme="minorEastAsia" w:eastAsiaTheme="minorEastAsia" w:hAnsiTheme="minorEastAsia"/>
        </w:rPr>
      </w:pPr>
    </w:p>
    <w:sectPr w:rsidR="0059549D" w:rsidRPr="00A1311C" w:rsidSect="00F759E1">
      <w:headerReference w:type="default" r:id="rId8"/>
      <w:footerReference w:type="default" r:id="rId9"/>
      <w:pgSz w:w="11906" w:h="16838" w:code="9"/>
      <w:pgMar w:top="1560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87EE" w14:textId="77777777" w:rsidR="009C4928" w:rsidRDefault="009C4928">
      <w:r>
        <w:separator/>
      </w:r>
    </w:p>
  </w:endnote>
  <w:endnote w:type="continuationSeparator" w:id="0">
    <w:p w14:paraId="2C587307" w14:textId="77777777" w:rsidR="009C4928" w:rsidRDefault="009C4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3219"/>
      <w:gridCol w:w="3203"/>
      <w:gridCol w:w="3216"/>
    </w:tblGrid>
    <w:tr w:rsidR="006F4D98" w:rsidRPr="00B856DE" w14:paraId="1AE15130" w14:textId="77777777">
      <w:tc>
        <w:tcPr>
          <w:tcW w:w="3278" w:type="dxa"/>
        </w:tcPr>
        <w:p w14:paraId="2A53F092" w14:textId="77777777" w:rsidR="006F4D98" w:rsidRPr="00B856DE" w:rsidRDefault="006F4D98">
          <w:pPr>
            <w:rPr>
              <w:rFonts w:ascii="맑은 고딕" w:eastAsia="맑은 고딕" w:hAnsi="맑은 고딕"/>
            </w:rPr>
          </w:pPr>
          <w:r w:rsidRPr="00B856DE">
            <w:rPr>
              <w:rFonts w:ascii="맑은 고딕" w:eastAsia="맑은 고딕" w:hAnsi="맑은 고딕" w:cs="굴림"/>
              <w:color w:val="000000"/>
              <w:kern w:val="0"/>
              <w:szCs w:val="20"/>
            </w:rPr>
            <w:t>F703-7(Rev.2)</w:t>
          </w:r>
        </w:p>
      </w:tc>
      <w:tc>
        <w:tcPr>
          <w:tcW w:w="3279" w:type="dxa"/>
        </w:tcPr>
        <w:p w14:paraId="7140ED46" w14:textId="77777777" w:rsidR="006F4D98" w:rsidRPr="00B856DE" w:rsidRDefault="006F4D98" w:rsidP="00B856DE">
          <w:pPr>
            <w:jc w:val="center"/>
            <w:rPr>
              <w:rFonts w:ascii="맑은 고딕" w:eastAsia="맑은 고딕" w:hAnsi="맑은 고딕"/>
            </w:rPr>
          </w:pPr>
        </w:p>
      </w:tc>
      <w:tc>
        <w:tcPr>
          <w:tcW w:w="3279" w:type="dxa"/>
        </w:tcPr>
        <w:p w14:paraId="62DB8745" w14:textId="77777777" w:rsidR="006F4D98" w:rsidRPr="00B856DE" w:rsidRDefault="006F4D98" w:rsidP="007A5B4D">
          <w:pPr>
            <w:jc w:val="right"/>
            <w:rPr>
              <w:rFonts w:ascii="맑은 고딕" w:eastAsia="맑은 고딕" w:hAnsi="맑은 고딕"/>
            </w:rPr>
          </w:pPr>
          <w:smartTag w:uri="urn:schemas-microsoft-com:office:smarttags" w:element="date">
            <w:smartTagPr>
              <w:attr w:name="Day" w:val="18"/>
              <w:attr w:name="Month" w:val="2"/>
              <w:attr w:name="Year" w:val="2010"/>
              <w:attr w:uri="urn:schemas-microsoft-com:office:office" w:name="ls" w:val="trans"/>
            </w:smartTagPr>
            <w:r>
              <w:rPr>
                <w:rFonts w:ascii="맑은 고딕" w:eastAsia="맑은 고딕" w:hAnsi="맑은 고딕"/>
              </w:rPr>
              <w:t>201</w:t>
            </w:r>
            <w:r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/>
              </w:rPr>
              <w:t>-02-</w:t>
            </w:r>
            <w:r>
              <w:rPr>
                <w:rFonts w:ascii="맑은 고딕" w:eastAsia="맑은 고딕" w:hAnsi="맑은 고딕" w:hint="eastAsia"/>
              </w:rPr>
              <w:t>18</w:t>
            </w:r>
          </w:smartTag>
        </w:p>
      </w:tc>
    </w:tr>
  </w:tbl>
  <w:p w14:paraId="50F46039" w14:textId="77777777" w:rsidR="006F4D98" w:rsidRPr="00A00593" w:rsidRDefault="006F4D98" w:rsidP="00D52355">
    <w:pPr>
      <w:pStyle w:val="a4"/>
      <w:wordWrap/>
      <w:rPr>
        <w:rFonts w:ascii="맑은 고딕" w:eastAsia="맑은 고딕" w:hAnsi="맑은 고딕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0CEBB" w14:textId="77777777" w:rsidR="009C4928" w:rsidRDefault="009C4928">
      <w:r>
        <w:separator/>
      </w:r>
    </w:p>
  </w:footnote>
  <w:footnote w:type="continuationSeparator" w:id="0">
    <w:p w14:paraId="1118F620" w14:textId="77777777" w:rsidR="009C4928" w:rsidRDefault="009C4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8C80" w14:textId="77777777" w:rsidR="006F4D98" w:rsidRPr="00127E9E" w:rsidRDefault="006F4D98" w:rsidP="00BD397B">
    <w:pPr>
      <w:pStyle w:val="a3"/>
      <w:tabs>
        <w:tab w:val="clear" w:pos="4252"/>
        <w:tab w:val="clear" w:pos="8504"/>
      </w:tabs>
      <w:ind w:leftChars="-142" w:left="-284" w:firstLineChars="600" w:firstLine="1200"/>
      <w:jc w:val="left"/>
      <w:rPr>
        <w:rFonts w:ascii="맑은 고딕" w:eastAsia="맑은 고딕" w:hAnsi="맑은 고딕"/>
      </w:rPr>
    </w:pPr>
    <w:r>
      <w:rPr>
        <w:rFonts w:ascii="맑은 고딕" w:eastAsia="맑은 고딕" w:hAnsi="맑은 고딕"/>
      </w:rPr>
      <w:t xml:space="preserve"> </w:t>
    </w:r>
    <w:r>
      <w:rPr>
        <w:rFonts w:ascii="맑은 고딕" w:eastAsia="맑은 고딕" w:hAnsi="맑은 고딕"/>
      </w:rPr>
      <w:tab/>
    </w:r>
    <w:r>
      <w:rPr>
        <w:rFonts w:ascii="맑은 고딕" w:eastAsia="맑은 고딕" w:hAnsi="맑은 고딕"/>
      </w:rPr>
      <w:tab/>
    </w:r>
    <w:r>
      <w:rPr>
        <w:rFonts w:ascii="맑은 고딕" w:eastAsia="맑은 고딕" w:hAnsi="맑은 고딕"/>
      </w:rPr>
      <w:tab/>
    </w:r>
    <w:r>
      <w:rPr>
        <w:rFonts w:ascii="맑은 고딕" w:eastAsia="맑은 고딕" w:hAnsi="맑은 고딕"/>
      </w:rPr>
      <w:tab/>
    </w:r>
    <w:r>
      <w:rPr>
        <w:rFonts w:ascii="맑은 고딕" w:eastAsia="맑은 고딕" w:hAnsi="맑은 고딕"/>
      </w:rPr>
      <w:tab/>
      <w:t xml:space="preserve">                                     </w:t>
    </w:r>
    <w:proofErr w:type="gramStart"/>
    <w:r>
      <w:rPr>
        <w:rFonts w:ascii="맑은 고딕" w:eastAsia="맑은 고딕" w:hAnsi="맑은 고딕" w:hint="eastAsia"/>
      </w:rPr>
      <w:t>페이지</w:t>
    </w:r>
    <w:r>
      <w:rPr>
        <w:rFonts w:ascii="맑은 고딕" w:eastAsia="맑은 고딕" w:hAnsi="맑은 고딕"/>
      </w:rPr>
      <w:t xml:space="preserve"> :</w:t>
    </w:r>
    <w:proofErr w:type="gramEnd"/>
    <w:r>
      <w:rPr>
        <w:rFonts w:ascii="맑은 고딕" w:eastAsia="맑은 고딕" w:hAnsi="맑은 고딕"/>
      </w:rPr>
      <w:t xml:space="preserve"> </w:t>
    </w:r>
    <w:r w:rsidRPr="00680D4C">
      <w:rPr>
        <w:rFonts w:ascii="맑은 고딕" w:eastAsia="맑은 고딕" w:hAnsi="맑은 고딕"/>
      </w:rPr>
      <w:fldChar w:fldCharType="begin"/>
    </w:r>
    <w:r w:rsidRPr="00680D4C">
      <w:rPr>
        <w:rFonts w:ascii="맑은 고딕" w:eastAsia="맑은 고딕" w:hAnsi="맑은 고딕"/>
      </w:rPr>
      <w:instrText xml:space="preserve"> PAGE   \* MERGEFORMAT </w:instrText>
    </w:r>
    <w:r w:rsidRPr="00680D4C">
      <w:rPr>
        <w:rFonts w:ascii="맑은 고딕" w:eastAsia="맑은 고딕" w:hAnsi="맑은 고딕"/>
      </w:rPr>
      <w:fldChar w:fldCharType="separate"/>
    </w:r>
    <w:r w:rsidR="00AB7A06" w:rsidRPr="00AB7A06">
      <w:rPr>
        <w:rFonts w:ascii="맑은 고딕" w:eastAsia="맑은 고딕" w:hAnsi="맑은 고딕"/>
        <w:noProof/>
        <w:lang w:val="ko-KR"/>
      </w:rPr>
      <w:t>2</w:t>
    </w:r>
    <w:r w:rsidRPr="00680D4C">
      <w:rPr>
        <w:rFonts w:ascii="맑은 고딕" w:eastAsia="맑은 고딕" w:hAnsi="맑은 고딕"/>
      </w:rPr>
      <w:fldChar w:fldCharType="end"/>
    </w:r>
    <w:r>
      <w:rPr>
        <w:rFonts w:ascii="맑은 고딕" w:eastAsia="맑은 고딕" w:hAnsi="맑은 고딕"/>
      </w:rPr>
      <w:t>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4E1"/>
    <w:multiLevelType w:val="hybridMultilevel"/>
    <w:tmpl w:val="5C582F4C"/>
    <w:lvl w:ilvl="0" w:tplc="2A184382">
      <w:start w:val="2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1" w15:restartNumberingAfterBreak="0">
    <w:nsid w:val="09C50E3C"/>
    <w:multiLevelType w:val="multilevel"/>
    <w:tmpl w:val="4FC81E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2" w15:restartNumberingAfterBreak="0">
    <w:nsid w:val="0E270F65"/>
    <w:multiLevelType w:val="hybridMultilevel"/>
    <w:tmpl w:val="9CC4A412"/>
    <w:lvl w:ilvl="0" w:tplc="266A301A">
      <w:start w:val="2"/>
      <w:numFmt w:val="bullet"/>
      <w:lvlText w:val=""/>
      <w:lvlJc w:val="left"/>
      <w:pPr>
        <w:ind w:left="904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4" w:hanging="400"/>
      </w:pPr>
      <w:rPr>
        <w:rFonts w:ascii="Wingdings" w:hAnsi="Wingdings" w:hint="default"/>
      </w:rPr>
    </w:lvl>
  </w:abstractNum>
  <w:abstractNum w:abstractNumId="3" w15:restartNumberingAfterBreak="0">
    <w:nsid w:val="134036E9"/>
    <w:multiLevelType w:val="multilevel"/>
    <w:tmpl w:val="99DE63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4" w15:restartNumberingAfterBreak="0">
    <w:nsid w:val="13793F6B"/>
    <w:multiLevelType w:val="hybridMultilevel"/>
    <w:tmpl w:val="09125598"/>
    <w:lvl w:ilvl="0" w:tplc="DA7ECF7A">
      <w:start w:val="2"/>
      <w:numFmt w:val="bullet"/>
      <w:lvlText w:val="-"/>
      <w:lvlJc w:val="left"/>
      <w:pPr>
        <w:ind w:left="6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7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040" w:hanging="400"/>
      </w:pPr>
      <w:rPr>
        <w:rFonts w:ascii="Wingdings" w:hAnsi="Wingdings" w:hint="default"/>
      </w:rPr>
    </w:lvl>
  </w:abstractNum>
  <w:abstractNum w:abstractNumId="5" w15:restartNumberingAfterBreak="0">
    <w:nsid w:val="14E54404"/>
    <w:multiLevelType w:val="hybridMultilevel"/>
    <w:tmpl w:val="4AE49D74"/>
    <w:lvl w:ilvl="0" w:tplc="C0309D9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6D64F1A"/>
    <w:multiLevelType w:val="hybridMultilevel"/>
    <w:tmpl w:val="D2C0A6F8"/>
    <w:lvl w:ilvl="0" w:tplc="9FD8AF68">
      <w:start w:val="3"/>
      <w:numFmt w:val="bullet"/>
      <w:lvlText w:val="-"/>
      <w:lvlJc w:val="left"/>
      <w:pPr>
        <w:ind w:left="728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8" w:hanging="400"/>
      </w:pPr>
      <w:rPr>
        <w:rFonts w:ascii="Wingdings" w:hAnsi="Wingdings" w:hint="default"/>
      </w:rPr>
    </w:lvl>
  </w:abstractNum>
  <w:abstractNum w:abstractNumId="7" w15:restartNumberingAfterBreak="0">
    <w:nsid w:val="1B5F451D"/>
    <w:multiLevelType w:val="hybridMultilevel"/>
    <w:tmpl w:val="555C3F40"/>
    <w:lvl w:ilvl="0" w:tplc="B170CD16">
      <w:start w:val="1"/>
      <w:numFmt w:val="bullet"/>
      <w:lvlText w:val="-"/>
      <w:lvlJc w:val="left"/>
      <w:pPr>
        <w:ind w:left="1368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8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8" w:hanging="400"/>
      </w:pPr>
      <w:rPr>
        <w:rFonts w:ascii="Wingdings" w:hAnsi="Wingdings" w:hint="default"/>
      </w:rPr>
    </w:lvl>
  </w:abstractNum>
  <w:abstractNum w:abstractNumId="8" w15:restartNumberingAfterBreak="0">
    <w:nsid w:val="1D7B3EDE"/>
    <w:multiLevelType w:val="hybridMultilevel"/>
    <w:tmpl w:val="010A1CDE"/>
    <w:lvl w:ilvl="0" w:tplc="9B6AC3E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F7879B8"/>
    <w:multiLevelType w:val="hybridMultilevel"/>
    <w:tmpl w:val="A38A7272"/>
    <w:lvl w:ilvl="0" w:tplc="EF18F78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87B4077"/>
    <w:multiLevelType w:val="hybridMultilevel"/>
    <w:tmpl w:val="F1025B14"/>
    <w:lvl w:ilvl="0" w:tplc="A118B35A">
      <w:start w:val="2"/>
      <w:numFmt w:val="bullet"/>
      <w:lvlText w:val="-"/>
      <w:lvlJc w:val="left"/>
      <w:pPr>
        <w:ind w:left="799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9" w:hanging="400"/>
      </w:pPr>
      <w:rPr>
        <w:rFonts w:ascii="Wingdings" w:hAnsi="Wingdings" w:hint="default"/>
      </w:rPr>
    </w:lvl>
  </w:abstractNum>
  <w:abstractNum w:abstractNumId="11" w15:restartNumberingAfterBreak="0">
    <w:nsid w:val="2AD44BDB"/>
    <w:multiLevelType w:val="multilevel"/>
    <w:tmpl w:val="96B8B8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12" w15:restartNumberingAfterBreak="0">
    <w:nsid w:val="30B83976"/>
    <w:multiLevelType w:val="multilevel"/>
    <w:tmpl w:val="2C6ED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13" w15:restartNumberingAfterBreak="0">
    <w:nsid w:val="37DD5988"/>
    <w:multiLevelType w:val="hybridMultilevel"/>
    <w:tmpl w:val="BEA413F0"/>
    <w:lvl w:ilvl="0" w:tplc="4DD2C330">
      <w:start w:val="1"/>
      <w:numFmt w:val="bullet"/>
      <w:lvlText w:val=""/>
      <w:lvlJc w:val="left"/>
      <w:pPr>
        <w:ind w:left="645" w:hanging="360"/>
      </w:pPr>
      <w:rPr>
        <w:rFonts w:ascii="Wingdings" w:eastAsia="굴림체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ascii="Wingdings" w:hAnsi="Wingdings" w:hint="default"/>
      </w:rPr>
    </w:lvl>
  </w:abstractNum>
  <w:abstractNum w:abstractNumId="14" w15:restartNumberingAfterBreak="0">
    <w:nsid w:val="39577399"/>
    <w:multiLevelType w:val="hybridMultilevel"/>
    <w:tmpl w:val="82486C02"/>
    <w:lvl w:ilvl="0" w:tplc="EBFCB662">
      <w:start w:val="2"/>
      <w:numFmt w:val="bullet"/>
      <w:lvlText w:val=""/>
      <w:lvlJc w:val="left"/>
      <w:pPr>
        <w:ind w:left="615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5" w:hanging="400"/>
      </w:pPr>
      <w:rPr>
        <w:rFonts w:ascii="Wingdings" w:hAnsi="Wingdings" w:hint="default"/>
      </w:rPr>
    </w:lvl>
  </w:abstractNum>
  <w:abstractNum w:abstractNumId="15" w15:restartNumberingAfterBreak="0">
    <w:nsid w:val="3D7D1267"/>
    <w:multiLevelType w:val="multilevel"/>
    <w:tmpl w:val="5B8A36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16" w15:restartNumberingAfterBreak="0">
    <w:nsid w:val="3E075E9A"/>
    <w:multiLevelType w:val="hybridMultilevel"/>
    <w:tmpl w:val="E34A2780"/>
    <w:lvl w:ilvl="0" w:tplc="9C5276B8">
      <w:start w:val="1"/>
      <w:numFmt w:val="lowerLetter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74" w:hanging="400"/>
      </w:pPr>
    </w:lvl>
    <w:lvl w:ilvl="2" w:tplc="0409001B" w:tentative="1">
      <w:start w:val="1"/>
      <w:numFmt w:val="lowerRoman"/>
      <w:lvlText w:val="%3."/>
      <w:lvlJc w:val="right"/>
      <w:pPr>
        <w:ind w:left="1474" w:hanging="400"/>
      </w:pPr>
    </w:lvl>
    <w:lvl w:ilvl="3" w:tplc="0409000F" w:tentative="1">
      <w:start w:val="1"/>
      <w:numFmt w:val="decimal"/>
      <w:lvlText w:val="%4."/>
      <w:lvlJc w:val="left"/>
      <w:pPr>
        <w:ind w:left="1874" w:hanging="400"/>
      </w:pPr>
    </w:lvl>
    <w:lvl w:ilvl="4" w:tplc="04090019" w:tentative="1">
      <w:start w:val="1"/>
      <w:numFmt w:val="upperLetter"/>
      <w:lvlText w:val="%5."/>
      <w:lvlJc w:val="left"/>
      <w:pPr>
        <w:ind w:left="2274" w:hanging="400"/>
      </w:pPr>
    </w:lvl>
    <w:lvl w:ilvl="5" w:tplc="0409001B" w:tentative="1">
      <w:start w:val="1"/>
      <w:numFmt w:val="lowerRoman"/>
      <w:lvlText w:val="%6."/>
      <w:lvlJc w:val="right"/>
      <w:pPr>
        <w:ind w:left="2674" w:hanging="400"/>
      </w:pPr>
    </w:lvl>
    <w:lvl w:ilvl="6" w:tplc="0409000F" w:tentative="1">
      <w:start w:val="1"/>
      <w:numFmt w:val="decimal"/>
      <w:lvlText w:val="%7."/>
      <w:lvlJc w:val="left"/>
      <w:pPr>
        <w:ind w:left="3074" w:hanging="400"/>
      </w:pPr>
    </w:lvl>
    <w:lvl w:ilvl="7" w:tplc="04090019" w:tentative="1">
      <w:start w:val="1"/>
      <w:numFmt w:val="upperLetter"/>
      <w:lvlText w:val="%8."/>
      <w:lvlJc w:val="left"/>
      <w:pPr>
        <w:ind w:left="3474" w:hanging="400"/>
      </w:pPr>
    </w:lvl>
    <w:lvl w:ilvl="8" w:tplc="0409001B" w:tentative="1">
      <w:start w:val="1"/>
      <w:numFmt w:val="lowerRoman"/>
      <w:lvlText w:val="%9."/>
      <w:lvlJc w:val="right"/>
      <w:pPr>
        <w:ind w:left="3874" w:hanging="400"/>
      </w:pPr>
    </w:lvl>
  </w:abstractNum>
  <w:abstractNum w:abstractNumId="17" w15:restartNumberingAfterBreak="0">
    <w:nsid w:val="3FA02258"/>
    <w:multiLevelType w:val="multilevel"/>
    <w:tmpl w:val="CEF661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18" w15:restartNumberingAfterBreak="0">
    <w:nsid w:val="48BC24CB"/>
    <w:multiLevelType w:val="multilevel"/>
    <w:tmpl w:val="A05A45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19" w15:restartNumberingAfterBreak="0">
    <w:nsid w:val="4B6E03E6"/>
    <w:multiLevelType w:val="hybridMultilevel"/>
    <w:tmpl w:val="703C265C"/>
    <w:lvl w:ilvl="0" w:tplc="12B8881E">
      <w:start w:val="2"/>
      <w:numFmt w:val="bullet"/>
      <w:lvlText w:val="-"/>
      <w:lvlJc w:val="left"/>
      <w:pPr>
        <w:ind w:left="818" w:hanging="360"/>
      </w:pPr>
      <w:rPr>
        <w:rFonts w:ascii="맑은 고딕" w:eastAsia="맑은 고딕" w:hAnsi="맑은 고딕" w:cs="굴림" w:hint="eastAsia"/>
        <w:color w:val="0000FF"/>
      </w:rPr>
    </w:lvl>
    <w:lvl w:ilvl="1" w:tplc="04090003" w:tentative="1">
      <w:start w:val="1"/>
      <w:numFmt w:val="bullet"/>
      <w:lvlText w:val=""/>
      <w:lvlJc w:val="left"/>
      <w:pPr>
        <w:ind w:left="12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8" w:hanging="400"/>
      </w:pPr>
      <w:rPr>
        <w:rFonts w:ascii="Wingdings" w:hAnsi="Wingdings" w:hint="default"/>
      </w:rPr>
    </w:lvl>
  </w:abstractNum>
  <w:abstractNum w:abstractNumId="20" w15:restartNumberingAfterBreak="0">
    <w:nsid w:val="4F175E42"/>
    <w:multiLevelType w:val="multilevel"/>
    <w:tmpl w:val="CEF661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21" w15:restartNumberingAfterBreak="0">
    <w:nsid w:val="522101BE"/>
    <w:multiLevelType w:val="multilevel"/>
    <w:tmpl w:val="AB382D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4" w:hanging="360"/>
      </w:pPr>
      <w:rPr>
        <w:rFonts w:hint="default"/>
        <w:b w:val="0"/>
        <w:shd w:val="clear" w:color="auto" w:fill="auto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22" w15:restartNumberingAfterBreak="0">
    <w:nsid w:val="63004BAB"/>
    <w:multiLevelType w:val="multilevel"/>
    <w:tmpl w:val="869A22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440"/>
      </w:pPr>
      <w:rPr>
        <w:rFonts w:hint="default"/>
      </w:rPr>
    </w:lvl>
  </w:abstractNum>
  <w:abstractNum w:abstractNumId="23" w15:restartNumberingAfterBreak="0">
    <w:nsid w:val="64CE7BA0"/>
    <w:multiLevelType w:val="hybridMultilevel"/>
    <w:tmpl w:val="FD706094"/>
    <w:lvl w:ilvl="0" w:tplc="79DAFF18">
      <w:start w:val="2"/>
      <w:numFmt w:val="bullet"/>
      <w:lvlText w:val="-"/>
      <w:lvlJc w:val="left"/>
      <w:pPr>
        <w:ind w:left="904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4" w:hanging="400"/>
      </w:pPr>
      <w:rPr>
        <w:rFonts w:ascii="Wingdings" w:hAnsi="Wingdings" w:hint="default"/>
      </w:rPr>
    </w:lvl>
  </w:abstractNum>
  <w:abstractNum w:abstractNumId="24" w15:restartNumberingAfterBreak="0">
    <w:nsid w:val="6A2F4C3B"/>
    <w:multiLevelType w:val="multilevel"/>
    <w:tmpl w:val="B24810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25" w15:restartNumberingAfterBreak="0">
    <w:nsid w:val="72585830"/>
    <w:multiLevelType w:val="multilevel"/>
    <w:tmpl w:val="D4AA0C08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555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11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305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05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61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805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3360" w:hanging="1800"/>
      </w:pPr>
      <w:rPr>
        <w:rFonts w:cs="Times New Roman" w:hint="default"/>
      </w:rPr>
    </w:lvl>
  </w:abstractNum>
  <w:abstractNum w:abstractNumId="26" w15:restartNumberingAfterBreak="0">
    <w:nsid w:val="75FD491E"/>
    <w:multiLevelType w:val="multilevel"/>
    <w:tmpl w:val="4B72B0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1440"/>
      </w:pPr>
      <w:rPr>
        <w:rFonts w:hint="default"/>
      </w:rPr>
    </w:lvl>
  </w:abstractNum>
  <w:abstractNum w:abstractNumId="27" w15:restartNumberingAfterBreak="0">
    <w:nsid w:val="78C60FFC"/>
    <w:multiLevelType w:val="hybridMultilevel"/>
    <w:tmpl w:val="60484964"/>
    <w:lvl w:ilvl="0" w:tplc="6F8EF5C6">
      <w:start w:val="1"/>
      <w:numFmt w:val="bullet"/>
      <w:lvlText w:val="-"/>
      <w:lvlJc w:val="left"/>
      <w:pPr>
        <w:ind w:left="1454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8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4" w:hanging="400"/>
      </w:pPr>
      <w:rPr>
        <w:rFonts w:ascii="Wingdings" w:hAnsi="Wingdings" w:hint="default"/>
      </w:rPr>
    </w:lvl>
  </w:abstractNum>
  <w:abstractNum w:abstractNumId="28" w15:restartNumberingAfterBreak="0">
    <w:nsid w:val="7C9A7A3D"/>
    <w:multiLevelType w:val="multilevel"/>
    <w:tmpl w:val="C0480A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 w16cid:durableId="1158225012">
    <w:abstractNumId w:val="13"/>
  </w:num>
  <w:num w:numId="2" w16cid:durableId="2062165830">
    <w:abstractNumId w:val="25"/>
  </w:num>
  <w:num w:numId="3" w16cid:durableId="930429345">
    <w:abstractNumId w:val="9"/>
  </w:num>
  <w:num w:numId="4" w16cid:durableId="564799859">
    <w:abstractNumId w:val="18"/>
  </w:num>
  <w:num w:numId="5" w16cid:durableId="16127507">
    <w:abstractNumId w:val="12"/>
  </w:num>
  <w:num w:numId="6" w16cid:durableId="842280896">
    <w:abstractNumId w:val="16"/>
  </w:num>
  <w:num w:numId="7" w16cid:durableId="2074086176">
    <w:abstractNumId w:val="26"/>
  </w:num>
  <w:num w:numId="8" w16cid:durableId="1088113557">
    <w:abstractNumId w:val="28"/>
  </w:num>
  <w:num w:numId="9" w16cid:durableId="2054648936">
    <w:abstractNumId w:val="8"/>
  </w:num>
  <w:num w:numId="10" w16cid:durableId="595674925">
    <w:abstractNumId w:val="5"/>
  </w:num>
  <w:num w:numId="11" w16cid:durableId="1383364060">
    <w:abstractNumId w:val="15"/>
  </w:num>
  <w:num w:numId="12" w16cid:durableId="1839811722">
    <w:abstractNumId w:val="14"/>
  </w:num>
  <w:num w:numId="13" w16cid:durableId="1192957873">
    <w:abstractNumId w:val="21"/>
  </w:num>
  <w:num w:numId="14" w16cid:durableId="661810250">
    <w:abstractNumId w:val="6"/>
  </w:num>
  <w:num w:numId="15" w16cid:durableId="1904869813">
    <w:abstractNumId w:val="2"/>
  </w:num>
  <w:num w:numId="16" w16cid:durableId="2072074611">
    <w:abstractNumId w:val="22"/>
  </w:num>
  <w:num w:numId="17" w16cid:durableId="436995387">
    <w:abstractNumId w:val="11"/>
  </w:num>
  <w:num w:numId="18" w16cid:durableId="1860001745">
    <w:abstractNumId w:val="3"/>
  </w:num>
  <w:num w:numId="19" w16cid:durableId="273098689">
    <w:abstractNumId w:val="1"/>
  </w:num>
  <w:num w:numId="20" w16cid:durableId="1329945553">
    <w:abstractNumId w:val="10"/>
  </w:num>
  <w:num w:numId="21" w16cid:durableId="1590847261">
    <w:abstractNumId w:val="23"/>
  </w:num>
  <w:num w:numId="22" w16cid:durableId="1374620487">
    <w:abstractNumId w:val="24"/>
  </w:num>
  <w:num w:numId="23" w16cid:durableId="85614079">
    <w:abstractNumId w:val="0"/>
  </w:num>
  <w:num w:numId="24" w16cid:durableId="822085277">
    <w:abstractNumId w:val="19"/>
  </w:num>
  <w:num w:numId="25" w16cid:durableId="785582950">
    <w:abstractNumId w:val="4"/>
  </w:num>
  <w:num w:numId="26" w16cid:durableId="1011177686">
    <w:abstractNumId w:val="27"/>
  </w:num>
  <w:num w:numId="27" w16cid:durableId="899437254">
    <w:abstractNumId w:val="7"/>
  </w:num>
  <w:num w:numId="28" w16cid:durableId="424308120">
    <w:abstractNumId w:val="20"/>
  </w:num>
  <w:num w:numId="29" w16cid:durableId="1826433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5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FE7"/>
    <w:rsid w:val="0000018C"/>
    <w:rsid w:val="00000484"/>
    <w:rsid w:val="00000554"/>
    <w:rsid w:val="0000070F"/>
    <w:rsid w:val="000007B5"/>
    <w:rsid w:val="00000836"/>
    <w:rsid w:val="0000085F"/>
    <w:rsid w:val="00000B46"/>
    <w:rsid w:val="000010A1"/>
    <w:rsid w:val="0000138D"/>
    <w:rsid w:val="000019E6"/>
    <w:rsid w:val="00001D4C"/>
    <w:rsid w:val="00002017"/>
    <w:rsid w:val="000023E2"/>
    <w:rsid w:val="000024B7"/>
    <w:rsid w:val="00002589"/>
    <w:rsid w:val="000029AD"/>
    <w:rsid w:val="00002A33"/>
    <w:rsid w:val="00002F3B"/>
    <w:rsid w:val="0000358E"/>
    <w:rsid w:val="00003976"/>
    <w:rsid w:val="00003E2C"/>
    <w:rsid w:val="00003E99"/>
    <w:rsid w:val="000046F8"/>
    <w:rsid w:val="00004B0B"/>
    <w:rsid w:val="00004FD7"/>
    <w:rsid w:val="00005449"/>
    <w:rsid w:val="0000552E"/>
    <w:rsid w:val="000055D2"/>
    <w:rsid w:val="0000584D"/>
    <w:rsid w:val="00005E06"/>
    <w:rsid w:val="00005F20"/>
    <w:rsid w:val="000060A3"/>
    <w:rsid w:val="000064D7"/>
    <w:rsid w:val="00006780"/>
    <w:rsid w:val="00006860"/>
    <w:rsid w:val="00006B1E"/>
    <w:rsid w:val="00006D84"/>
    <w:rsid w:val="00006EC8"/>
    <w:rsid w:val="000070B3"/>
    <w:rsid w:val="0000713F"/>
    <w:rsid w:val="000071F4"/>
    <w:rsid w:val="00007212"/>
    <w:rsid w:val="0000731B"/>
    <w:rsid w:val="000073E6"/>
    <w:rsid w:val="000075F6"/>
    <w:rsid w:val="00007853"/>
    <w:rsid w:val="00007A89"/>
    <w:rsid w:val="00007E9C"/>
    <w:rsid w:val="000104F4"/>
    <w:rsid w:val="000104FA"/>
    <w:rsid w:val="000105D1"/>
    <w:rsid w:val="0001060E"/>
    <w:rsid w:val="000109CD"/>
    <w:rsid w:val="00010ADF"/>
    <w:rsid w:val="00010C1A"/>
    <w:rsid w:val="00010DDA"/>
    <w:rsid w:val="00010E70"/>
    <w:rsid w:val="00011927"/>
    <w:rsid w:val="00011A14"/>
    <w:rsid w:val="00011AF4"/>
    <w:rsid w:val="00011B7E"/>
    <w:rsid w:val="000121E0"/>
    <w:rsid w:val="000123D8"/>
    <w:rsid w:val="000125F8"/>
    <w:rsid w:val="00012D30"/>
    <w:rsid w:val="00012E3E"/>
    <w:rsid w:val="00012EDE"/>
    <w:rsid w:val="00013257"/>
    <w:rsid w:val="0001367F"/>
    <w:rsid w:val="000138FC"/>
    <w:rsid w:val="00013D26"/>
    <w:rsid w:val="00013F4E"/>
    <w:rsid w:val="00014091"/>
    <w:rsid w:val="000144C9"/>
    <w:rsid w:val="0001465B"/>
    <w:rsid w:val="00014931"/>
    <w:rsid w:val="00014AA5"/>
    <w:rsid w:val="00014D55"/>
    <w:rsid w:val="00015031"/>
    <w:rsid w:val="00015226"/>
    <w:rsid w:val="00015446"/>
    <w:rsid w:val="00015C14"/>
    <w:rsid w:val="000165AE"/>
    <w:rsid w:val="000167E3"/>
    <w:rsid w:val="00016EBE"/>
    <w:rsid w:val="00016FE3"/>
    <w:rsid w:val="000174DB"/>
    <w:rsid w:val="0002065B"/>
    <w:rsid w:val="000207C4"/>
    <w:rsid w:val="000218EB"/>
    <w:rsid w:val="00022BC4"/>
    <w:rsid w:val="00022D91"/>
    <w:rsid w:val="00022D97"/>
    <w:rsid w:val="0002300E"/>
    <w:rsid w:val="000230EB"/>
    <w:rsid w:val="000235CC"/>
    <w:rsid w:val="00023615"/>
    <w:rsid w:val="0002382D"/>
    <w:rsid w:val="000238DC"/>
    <w:rsid w:val="00023C1E"/>
    <w:rsid w:val="00023D0E"/>
    <w:rsid w:val="00023E12"/>
    <w:rsid w:val="0002450C"/>
    <w:rsid w:val="00024FF2"/>
    <w:rsid w:val="00025270"/>
    <w:rsid w:val="00025387"/>
    <w:rsid w:val="0002588B"/>
    <w:rsid w:val="00025900"/>
    <w:rsid w:val="00026088"/>
    <w:rsid w:val="0002611F"/>
    <w:rsid w:val="000263BC"/>
    <w:rsid w:val="00026691"/>
    <w:rsid w:val="000267F7"/>
    <w:rsid w:val="000269D3"/>
    <w:rsid w:val="00026BC6"/>
    <w:rsid w:val="00026DDD"/>
    <w:rsid w:val="000272AB"/>
    <w:rsid w:val="00027902"/>
    <w:rsid w:val="00027A66"/>
    <w:rsid w:val="00027F0B"/>
    <w:rsid w:val="00030741"/>
    <w:rsid w:val="00030802"/>
    <w:rsid w:val="0003081B"/>
    <w:rsid w:val="00030D9B"/>
    <w:rsid w:val="00030FF7"/>
    <w:rsid w:val="0003119B"/>
    <w:rsid w:val="000311FB"/>
    <w:rsid w:val="00031471"/>
    <w:rsid w:val="00031667"/>
    <w:rsid w:val="00031B6A"/>
    <w:rsid w:val="00031FED"/>
    <w:rsid w:val="000321B5"/>
    <w:rsid w:val="000323C3"/>
    <w:rsid w:val="000323E5"/>
    <w:rsid w:val="00032539"/>
    <w:rsid w:val="00032AAF"/>
    <w:rsid w:val="00032F90"/>
    <w:rsid w:val="000331B4"/>
    <w:rsid w:val="0003355A"/>
    <w:rsid w:val="000335C0"/>
    <w:rsid w:val="00033C54"/>
    <w:rsid w:val="00033D6E"/>
    <w:rsid w:val="00033E0E"/>
    <w:rsid w:val="00033F1A"/>
    <w:rsid w:val="00034221"/>
    <w:rsid w:val="0003435D"/>
    <w:rsid w:val="00034522"/>
    <w:rsid w:val="000348C4"/>
    <w:rsid w:val="000348DF"/>
    <w:rsid w:val="00034944"/>
    <w:rsid w:val="00034B2E"/>
    <w:rsid w:val="00034C25"/>
    <w:rsid w:val="00034EF1"/>
    <w:rsid w:val="00035693"/>
    <w:rsid w:val="0003591F"/>
    <w:rsid w:val="00035DE0"/>
    <w:rsid w:val="00036062"/>
    <w:rsid w:val="00036100"/>
    <w:rsid w:val="000363B1"/>
    <w:rsid w:val="000365B7"/>
    <w:rsid w:val="00036A07"/>
    <w:rsid w:val="00036C13"/>
    <w:rsid w:val="00036CEC"/>
    <w:rsid w:val="00036EA0"/>
    <w:rsid w:val="0003753C"/>
    <w:rsid w:val="00037E7B"/>
    <w:rsid w:val="00037ECE"/>
    <w:rsid w:val="00040294"/>
    <w:rsid w:val="0004081F"/>
    <w:rsid w:val="00040C93"/>
    <w:rsid w:val="00040D5E"/>
    <w:rsid w:val="00040ED2"/>
    <w:rsid w:val="00041373"/>
    <w:rsid w:val="00041861"/>
    <w:rsid w:val="00041B42"/>
    <w:rsid w:val="00041C0A"/>
    <w:rsid w:val="000424A6"/>
    <w:rsid w:val="00042763"/>
    <w:rsid w:val="0004279B"/>
    <w:rsid w:val="00042BA7"/>
    <w:rsid w:val="00042D5E"/>
    <w:rsid w:val="0004322B"/>
    <w:rsid w:val="00043F20"/>
    <w:rsid w:val="0004477C"/>
    <w:rsid w:val="00044F9A"/>
    <w:rsid w:val="0004515B"/>
    <w:rsid w:val="0004532A"/>
    <w:rsid w:val="000456E3"/>
    <w:rsid w:val="00045826"/>
    <w:rsid w:val="000458D1"/>
    <w:rsid w:val="0004594A"/>
    <w:rsid w:val="00045EFD"/>
    <w:rsid w:val="00045F1A"/>
    <w:rsid w:val="00045FFA"/>
    <w:rsid w:val="000460EC"/>
    <w:rsid w:val="00046699"/>
    <w:rsid w:val="000466CA"/>
    <w:rsid w:val="0004684C"/>
    <w:rsid w:val="00046AFA"/>
    <w:rsid w:val="00046B36"/>
    <w:rsid w:val="00046C02"/>
    <w:rsid w:val="00046EDF"/>
    <w:rsid w:val="00047416"/>
    <w:rsid w:val="0004791B"/>
    <w:rsid w:val="000479E3"/>
    <w:rsid w:val="00047B86"/>
    <w:rsid w:val="0005018B"/>
    <w:rsid w:val="00050A12"/>
    <w:rsid w:val="00050C4C"/>
    <w:rsid w:val="00050E8C"/>
    <w:rsid w:val="00051426"/>
    <w:rsid w:val="00051435"/>
    <w:rsid w:val="00051D28"/>
    <w:rsid w:val="00052361"/>
    <w:rsid w:val="00052462"/>
    <w:rsid w:val="00052959"/>
    <w:rsid w:val="00052AB6"/>
    <w:rsid w:val="00052D70"/>
    <w:rsid w:val="00053320"/>
    <w:rsid w:val="000538C0"/>
    <w:rsid w:val="00053A41"/>
    <w:rsid w:val="00053D0D"/>
    <w:rsid w:val="00053F02"/>
    <w:rsid w:val="0005442F"/>
    <w:rsid w:val="00054676"/>
    <w:rsid w:val="00054A2A"/>
    <w:rsid w:val="00054E60"/>
    <w:rsid w:val="00054EDF"/>
    <w:rsid w:val="000551EE"/>
    <w:rsid w:val="0005529C"/>
    <w:rsid w:val="000552B3"/>
    <w:rsid w:val="000557A4"/>
    <w:rsid w:val="00055970"/>
    <w:rsid w:val="000559B5"/>
    <w:rsid w:val="00055DCD"/>
    <w:rsid w:val="00055FB0"/>
    <w:rsid w:val="0005606B"/>
    <w:rsid w:val="000561E1"/>
    <w:rsid w:val="000562C2"/>
    <w:rsid w:val="000563AC"/>
    <w:rsid w:val="000565B1"/>
    <w:rsid w:val="00056C75"/>
    <w:rsid w:val="00056DCC"/>
    <w:rsid w:val="00057484"/>
    <w:rsid w:val="00057AE4"/>
    <w:rsid w:val="00057F62"/>
    <w:rsid w:val="000600AB"/>
    <w:rsid w:val="0006018C"/>
    <w:rsid w:val="0006024E"/>
    <w:rsid w:val="0006080C"/>
    <w:rsid w:val="00060E5F"/>
    <w:rsid w:val="00060E8D"/>
    <w:rsid w:val="0006124B"/>
    <w:rsid w:val="000617BC"/>
    <w:rsid w:val="00062392"/>
    <w:rsid w:val="000623EB"/>
    <w:rsid w:val="00062518"/>
    <w:rsid w:val="00062667"/>
    <w:rsid w:val="0006276C"/>
    <w:rsid w:val="00062C51"/>
    <w:rsid w:val="00063230"/>
    <w:rsid w:val="0006352A"/>
    <w:rsid w:val="00064AD1"/>
    <w:rsid w:val="00064B80"/>
    <w:rsid w:val="00064F74"/>
    <w:rsid w:val="00065253"/>
    <w:rsid w:val="000657F0"/>
    <w:rsid w:val="00065F2C"/>
    <w:rsid w:val="000662B5"/>
    <w:rsid w:val="00066484"/>
    <w:rsid w:val="00066524"/>
    <w:rsid w:val="000673C1"/>
    <w:rsid w:val="0006780B"/>
    <w:rsid w:val="00067D92"/>
    <w:rsid w:val="000700E1"/>
    <w:rsid w:val="0007018D"/>
    <w:rsid w:val="000707BC"/>
    <w:rsid w:val="00071080"/>
    <w:rsid w:val="000711A8"/>
    <w:rsid w:val="000711C8"/>
    <w:rsid w:val="00071243"/>
    <w:rsid w:val="0007181A"/>
    <w:rsid w:val="00071A9B"/>
    <w:rsid w:val="000721F9"/>
    <w:rsid w:val="000722A2"/>
    <w:rsid w:val="00072603"/>
    <w:rsid w:val="00073134"/>
    <w:rsid w:val="000731A4"/>
    <w:rsid w:val="00073465"/>
    <w:rsid w:val="000738BB"/>
    <w:rsid w:val="00073993"/>
    <w:rsid w:val="00073B3E"/>
    <w:rsid w:val="00073F16"/>
    <w:rsid w:val="00074CED"/>
    <w:rsid w:val="00074FAB"/>
    <w:rsid w:val="000750FD"/>
    <w:rsid w:val="000758C9"/>
    <w:rsid w:val="00075954"/>
    <w:rsid w:val="00075CDE"/>
    <w:rsid w:val="00075FB1"/>
    <w:rsid w:val="00076308"/>
    <w:rsid w:val="00076637"/>
    <w:rsid w:val="00076C0D"/>
    <w:rsid w:val="0007716E"/>
    <w:rsid w:val="00077361"/>
    <w:rsid w:val="00077389"/>
    <w:rsid w:val="0007747C"/>
    <w:rsid w:val="00077641"/>
    <w:rsid w:val="00077983"/>
    <w:rsid w:val="00077C87"/>
    <w:rsid w:val="00077E61"/>
    <w:rsid w:val="00080067"/>
    <w:rsid w:val="0008007A"/>
    <w:rsid w:val="00080114"/>
    <w:rsid w:val="000801A9"/>
    <w:rsid w:val="000801EC"/>
    <w:rsid w:val="00080377"/>
    <w:rsid w:val="000804AC"/>
    <w:rsid w:val="00080BAC"/>
    <w:rsid w:val="00080BCE"/>
    <w:rsid w:val="00080CF2"/>
    <w:rsid w:val="00080EF1"/>
    <w:rsid w:val="00081390"/>
    <w:rsid w:val="000813D9"/>
    <w:rsid w:val="00081C43"/>
    <w:rsid w:val="00081E42"/>
    <w:rsid w:val="0008202A"/>
    <w:rsid w:val="0008236D"/>
    <w:rsid w:val="0008250A"/>
    <w:rsid w:val="00082B00"/>
    <w:rsid w:val="0008301B"/>
    <w:rsid w:val="000834B2"/>
    <w:rsid w:val="0008389B"/>
    <w:rsid w:val="00083955"/>
    <w:rsid w:val="00083E37"/>
    <w:rsid w:val="0008496A"/>
    <w:rsid w:val="00084CEB"/>
    <w:rsid w:val="00084DAE"/>
    <w:rsid w:val="00085557"/>
    <w:rsid w:val="00085DF9"/>
    <w:rsid w:val="00085E58"/>
    <w:rsid w:val="000863B8"/>
    <w:rsid w:val="00086625"/>
    <w:rsid w:val="0008665F"/>
    <w:rsid w:val="00086C1A"/>
    <w:rsid w:val="00086CB2"/>
    <w:rsid w:val="00086D0B"/>
    <w:rsid w:val="00087039"/>
    <w:rsid w:val="0009049F"/>
    <w:rsid w:val="0009079E"/>
    <w:rsid w:val="000908DF"/>
    <w:rsid w:val="00090B85"/>
    <w:rsid w:val="00090C65"/>
    <w:rsid w:val="00091434"/>
    <w:rsid w:val="00091587"/>
    <w:rsid w:val="0009173A"/>
    <w:rsid w:val="000917D6"/>
    <w:rsid w:val="000919A5"/>
    <w:rsid w:val="00092012"/>
    <w:rsid w:val="00092121"/>
    <w:rsid w:val="00092186"/>
    <w:rsid w:val="00092314"/>
    <w:rsid w:val="000929A7"/>
    <w:rsid w:val="00092B51"/>
    <w:rsid w:val="00092CFD"/>
    <w:rsid w:val="00092F00"/>
    <w:rsid w:val="00093014"/>
    <w:rsid w:val="000933C3"/>
    <w:rsid w:val="0009340F"/>
    <w:rsid w:val="00093555"/>
    <w:rsid w:val="00093A16"/>
    <w:rsid w:val="00093A31"/>
    <w:rsid w:val="00093C8B"/>
    <w:rsid w:val="00093F06"/>
    <w:rsid w:val="00094892"/>
    <w:rsid w:val="000950A3"/>
    <w:rsid w:val="0009524D"/>
    <w:rsid w:val="00095251"/>
    <w:rsid w:val="000952C6"/>
    <w:rsid w:val="00095526"/>
    <w:rsid w:val="00095C8A"/>
    <w:rsid w:val="00095D8A"/>
    <w:rsid w:val="00095EF8"/>
    <w:rsid w:val="000961E1"/>
    <w:rsid w:val="000965AD"/>
    <w:rsid w:val="0009667F"/>
    <w:rsid w:val="000966D5"/>
    <w:rsid w:val="00096967"/>
    <w:rsid w:val="00096CCF"/>
    <w:rsid w:val="00096E56"/>
    <w:rsid w:val="00096FC0"/>
    <w:rsid w:val="00097132"/>
    <w:rsid w:val="000971F5"/>
    <w:rsid w:val="000974AA"/>
    <w:rsid w:val="000A027B"/>
    <w:rsid w:val="000A0666"/>
    <w:rsid w:val="000A0B46"/>
    <w:rsid w:val="000A0F6D"/>
    <w:rsid w:val="000A150B"/>
    <w:rsid w:val="000A1C23"/>
    <w:rsid w:val="000A233A"/>
    <w:rsid w:val="000A2437"/>
    <w:rsid w:val="000A2465"/>
    <w:rsid w:val="000A2744"/>
    <w:rsid w:val="000A336F"/>
    <w:rsid w:val="000A33B3"/>
    <w:rsid w:val="000A3765"/>
    <w:rsid w:val="000A3AE5"/>
    <w:rsid w:val="000A431A"/>
    <w:rsid w:val="000A4D1B"/>
    <w:rsid w:val="000A5065"/>
    <w:rsid w:val="000A5359"/>
    <w:rsid w:val="000A53FD"/>
    <w:rsid w:val="000A58D8"/>
    <w:rsid w:val="000A59E6"/>
    <w:rsid w:val="000A60CB"/>
    <w:rsid w:val="000A6361"/>
    <w:rsid w:val="000A65E3"/>
    <w:rsid w:val="000A668F"/>
    <w:rsid w:val="000A6725"/>
    <w:rsid w:val="000A6BB2"/>
    <w:rsid w:val="000A6C36"/>
    <w:rsid w:val="000A7B5B"/>
    <w:rsid w:val="000B01B5"/>
    <w:rsid w:val="000B03CC"/>
    <w:rsid w:val="000B05C6"/>
    <w:rsid w:val="000B0C3E"/>
    <w:rsid w:val="000B1092"/>
    <w:rsid w:val="000B142B"/>
    <w:rsid w:val="000B1BA5"/>
    <w:rsid w:val="000B1C31"/>
    <w:rsid w:val="000B2047"/>
    <w:rsid w:val="000B264D"/>
    <w:rsid w:val="000B2682"/>
    <w:rsid w:val="000B2B97"/>
    <w:rsid w:val="000B3004"/>
    <w:rsid w:val="000B3153"/>
    <w:rsid w:val="000B32B0"/>
    <w:rsid w:val="000B32D4"/>
    <w:rsid w:val="000B389F"/>
    <w:rsid w:val="000B3DF1"/>
    <w:rsid w:val="000B4058"/>
    <w:rsid w:val="000B41CB"/>
    <w:rsid w:val="000B434F"/>
    <w:rsid w:val="000B45E7"/>
    <w:rsid w:val="000B4609"/>
    <w:rsid w:val="000B4BC1"/>
    <w:rsid w:val="000B51FD"/>
    <w:rsid w:val="000B53FC"/>
    <w:rsid w:val="000B64BC"/>
    <w:rsid w:val="000B6B37"/>
    <w:rsid w:val="000B6B65"/>
    <w:rsid w:val="000B6F82"/>
    <w:rsid w:val="000B7300"/>
    <w:rsid w:val="000B7631"/>
    <w:rsid w:val="000B76B9"/>
    <w:rsid w:val="000B7B19"/>
    <w:rsid w:val="000B7F12"/>
    <w:rsid w:val="000C01A5"/>
    <w:rsid w:val="000C0306"/>
    <w:rsid w:val="000C05A9"/>
    <w:rsid w:val="000C07B2"/>
    <w:rsid w:val="000C09DF"/>
    <w:rsid w:val="000C0BC4"/>
    <w:rsid w:val="000C11A8"/>
    <w:rsid w:val="000C1393"/>
    <w:rsid w:val="000C139F"/>
    <w:rsid w:val="000C16FE"/>
    <w:rsid w:val="000C20BC"/>
    <w:rsid w:val="000C21E2"/>
    <w:rsid w:val="000C249F"/>
    <w:rsid w:val="000C2534"/>
    <w:rsid w:val="000C2561"/>
    <w:rsid w:val="000C2621"/>
    <w:rsid w:val="000C2B96"/>
    <w:rsid w:val="000C3049"/>
    <w:rsid w:val="000C3377"/>
    <w:rsid w:val="000C355E"/>
    <w:rsid w:val="000C436B"/>
    <w:rsid w:val="000C4486"/>
    <w:rsid w:val="000C4C1A"/>
    <w:rsid w:val="000C4DA6"/>
    <w:rsid w:val="000C554A"/>
    <w:rsid w:val="000C5783"/>
    <w:rsid w:val="000C578C"/>
    <w:rsid w:val="000C57DF"/>
    <w:rsid w:val="000C5D37"/>
    <w:rsid w:val="000C5F42"/>
    <w:rsid w:val="000C6399"/>
    <w:rsid w:val="000C6604"/>
    <w:rsid w:val="000C67D5"/>
    <w:rsid w:val="000C6C5D"/>
    <w:rsid w:val="000C7424"/>
    <w:rsid w:val="000C755E"/>
    <w:rsid w:val="000C75DE"/>
    <w:rsid w:val="000C76DF"/>
    <w:rsid w:val="000C79E9"/>
    <w:rsid w:val="000C7A85"/>
    <w:rsid w:val="000C7C40"/>
    <w:rsid w:val="000C7CB3"/>
    <w:rsid w:val="000C7F7C"/>
    <w:rsid w:val="000D005A"/>
    <w:rsid w:val="000D02E8"/>
    <w:rsid w:val="000D0447"/>
    <w:rsid w:val="000D053B"/>
    <w:rsid w:val="000D0733"/>
    <w:rsid w:val="000D0A2C"/>
    <w:rsid w:val="000D0B81"/>
    <w:rsid w:val="000D0BA7"/>
    <w:rsid w:val="000D0BDD"/>
    <w:rsid w:val="000D10F0"/>
    <w:rsid w:val="000D1825"/>
    <w:rsid w:val="000D1826"/>
    <w:rsid w:val="000D1A22"/>
    <w:rsid w:val="000D1A2C"/>
    <w:rsid w:val="000D1A9D"/>
    <w:rsid w:val="000D1B55"/>
    <w:rsid w:val="000D1BA0"/>
    <w:rsid w:val="000D2201"/>
    <w:rsid w:val="000D25DB"/>
    <w:rsid w:val="000D26D8"/>
    <w:rsid w:val="000D280B"/>
    <w:rsid w:val="000D2D9F"/>
    <w:rsid w:val="000D2F19"/>
    <w:rsid w:val="000D3065"/>
    <w:rsid w:val="000D31E1"/>
    <w:rsid w:val="000D3B64"/>
    <w:rsid w:val="000D3BC4"/>
    <w:rsid w:val="000D3E1E"/>
    <w:rsid w:val="000D3E94"/>
    <w:rsid w:val="000D41F0"/>
    <w:rsid w:val="000D465F"/>
    <w:rsid w:val="000D5B0C"/>
    <w:rsid w:val="000D5B4E"/>
    <w:rsid w:val="000D5BC9"/>
    <w:rsid w:val="000D6922"/>
    <w:rsid w:val="000D6D14"/>
    <w:rsid w:val="000D6E22"/>
    <w:rsid w:val="000D7280"/>
    <w:rsid w:val="000D7290"/>
    <w:rsid w:val="000D7427"/>
    <w:rsid w:val="000D7702"/>
    <w:rsid w:val="000D7732"/>
    <w:rsid w:val="000D78D3"/>
    <w:rsid w:val="000D7A44"/>
    <w:rsid w:val="000D7A7A"/>
    <w:rsid w:val="000D7F10"/>
    <w:rsid w:val="000D7F33"/>
    <w:rsid w:val="000E08DC"/>
    <w:rsid w:val="000E0AA2"/>
    <w:rsid w:val="000E0C14"/>
    <w:rsid w:val="000E0DFC"/>
    <w:rsid w:val="000E1762"/>
    <w:rsid w:val="000E1857"/>
    <w:rsid w:val="000E1CDE"/>
    <w:rsid w:val="000E1D84"/>
    <w:rsid w:val="000E1DC2"/>
    <w:rsid w:val="000E1F2A"/>
    <w:rsid w:val="000E2746"/>
    <w:rsid w:val="000E283B"/>
    <w:rsid w:val="000E2A97"/>
    <w:rsid w:val="000E2B2D"/>
    <w:rsid w:val="000E2FEE"/>
    <w:rsid w:val="000E3387"/>
    <w:rsid w:val="000E38E7"/>
    <w:rsid w:val="000E3BA4"/>
    <w:rsid w:val="000E3DD9"/>
    <w:rsid w:val="000E3EE7"/>
    <w:rsid w:val="000E40C7"/>
    <w:rsid w:val="000E4107"/>
    <w:rsid w:val="000E41AD"/>
    <w:rsid w:val="000E47CB"/>
    <w:rsid w:val="000E4B94"/>
    <w:rsid w:val="000E5014"/>
    <w:rsid w:val="000E56CD"/>
    <w:rsid w:val="000E621A"/>
    <w:rsid w:val="000E6437"/>
    <w:rsid w:val="000E6504"/>
    <w:rsid w:val="000E6BED"/>
    <w:rsid w:val="000E70E0"/>
    <w:rsid w:val="000E7192"/>
    <w:rsid w:val="000E7293"/>
    <w:rsid w:val="000E747D"/>
    <w:rsid w:val="000E75A0"/>
    <w:rsid w:val="000E771C"/>
    <w:rsid w:val="000E77D2"/>
    <w:rsid w:val="000E79F8"/>
    <w:rsid w:val="000F01D4"/>
    <w:rsid w:val="000F098C"/>
    <w:rsid w:val="000F0C5E"/>
    <w:rsid w:val="000F0F20"/>
    <w:rsid w:val="000F1081"/>
    <w:rsid w:val="000F11CE"/>
    <w:rsid w:val="000F163E"/>
    <w:rsid w:val="000F1823"/>
    <w:rsid w:val="000F1BEF"/>
    <w:rsid w:val="000F1D96"/>
    <w:rsid w:val="000F20D7"/>
    <w:rsid w:val="000F2245"/>
    <w:rsid w:val="000F27D9"/>
    <w:rsid w:val="000F2BFF"/>
    <w:rsid w:val="000F34D5"/>
    <w:rsid w:val="000F36D9"/>
    <w:rsid w:val="000F3894"/>
    <w:rsid w:val="000F4087"/>
    <w:rsid w:val="000F43CA"/>
    <w:rsid w:val="000F4522"/>
    <w:rsid w:val="000F46B3"/>
    <w:rsid w:val="000F4D4F"/>
    <w:rsid w:val="000F4DD5"/>
    <w:rsid w:val="000F4E02"/>
    <w:rsid w:val="000F4F83"/>
    <w:rsid w:val="000F5DB5"/>
    <w:rsid w:val="000F623B"/>
    <w:rsid w:val="000F69B5"/>
    <w:rsid w:val="000F7170"/>
    <w:rsid w:val="000F71AD"/>
    <w:rsid w:val="000F74F6"/>
    <w:rsid w:val="000F78FB"/>
    <w:rsid w:val="000F7B4C"/>
    <w:rsid w:val="000F7BB4"/>
    <w:rsid w:val="000F7CF9"/>
    <w:rsid w:val="0010012A"/>
    <w:rsid w:val="00100A38"/>
    <w:rsid w:val="00100DEB"/>
    <w:rsid w:val="00101022"/>
    <w:rsid w:val="001012EA"/>
    <w:rsid w:val="0010188D"/>
    <w:rsid w:val="00101D0A"/>
    <w:rsid w:val="00101E18"/>
    <w:rsid w:val="00101E55"/>
    <w:rsid w:val="001023D9"/>
    <w:rsid w:val="0010248F"/>
    <w:rsid w:val="001026B0"/>
    <w:rsid w:val="0010291B"/>
    <w:rsid w:val="00102A11"/>
    <w:rsid w:val="0010318B"/>
    <w:rsid w:val="001033C8"/>
    <w:rsid w:val="00103CBE"/>
    <w:rsid w:val="001049AA"/>
    <w:rsid w:val="00104B90"/>
    <w:rsid w:val="00105082"/>
    <w:rsid w:val="00105087"/>
    <w:rsid w:val="001051F7"/>
    <w:rsid w:val="001051FB"/>
    <w:rsid w:val="001052B7"/>
    <w:rsid w:val="001055AD"/>
    <w:rsid w:val="00105641"/>
    <w:rsid w:val="00105E66"/>
    <w:rsid w:val="00105EAA"/>
    <w:rsid w:val="00106877"/>
    <w:rsid w:val="00106880"/>
    <w:rsid w:val="00106A22"/>
    <w:rsid w:val="00106B3F"/>
    <w:rsid w:val="00107ED7"/>
    <w:rsid w:val="00110662"/>
    <w:rsid w:val="00110CD6"/>
    <w:rsid w:val="00110E9D"/>
    <w:rsid w:val="00110FDA"/>
    <w:rsid w:val="001116BA"/>
    <w:rsid w:val="001116D4"/>
    <w:rsid w:val="001118B4"/>
    <w:rsid w:val="00111BA3"/>
    <w:rsid w:val="00111BC5"/>
    <w:rsid w:val="0011232C"/>
    <w:rsid w:val="00112376"/>
    <w:rsid w:val="0011242F"/>
    <w:rsid w:val="00112782"/>
    <w:rsid w:val="001127B6"/>
    <w:rsid w:val="00112B2B"/>
    <w:rsid w:val="00112B41"/>
    <w:rsid w:val="001132C8"/>
    <w:rsid w:val="001134DB"/>
    <w:rsid w:val="00113FD0"/>
    <w:rsid w:val="0011408C"/>
    <w:rsid w:val="001141B1"/>
    <w:rsid w:val="001145FC"/>
    <w:rsid w:val="0011574A"/>
    <w:rsid w:val="0011645F"/>
    <w:rsid w:val="0011690B"/>
    <w:rsid w:val="00116AA8"/>
    <w:rsid w:val="00116F6F"/>
    <w:rsid w:val="00117556"/>
    <w:rsid w:val="00117AB3"/>
    <w:rsid w:val="00117B2A"/>
    <w:rsid w:val="00117C67"/>
    <w:rsid w:val="00117ED6"/>
    <w:rsid w:val="00117EF6"/>
    <w:rsid w:val="00120219"/>
    <w:rsid w:val="00120875"/>
    <w:rsid w:val="00120A2A"/>
    <w:rsid w:val="00120BAD"/>
    <w:rsid w:val="00120D78"/>
    <w:rsid w:val="00121712"/>
    <w:rsid w:val="00121DD3"/>
    <w:rsid w:val="001222CF"/>
    <w:rsid w:val="001225EE"/>
    <w:rsid w:val="0012268C"/>
    <w:rsid w:val="001226B0"/>
    <w:rsid w:val="0012274B"/>
    <w:rsid w:val="001228C5"/>
    <w:rsid w:val="00122D83"/>
    <w:rsid w:val="00122DA2"/>
    <w:rsid w:val="00124117"/>
    <w:rsid w:val="001246F9"/>
    <w:rsid w:val="0012485E"/>
    <w:rsid w:val="001250C1"/>
    <w:rsid w:val="00125D84"/>
    <w:rsid w:val="00126708"/>
    <w:rsid w:val="00126C4F"/>
    <w:rsid w:val="0012733F"/>
    <w:rsid w:val="00127375"/>
    <w:rsid w:val="001275DF"/>
    <w:rsid w:val="00127610"/>
    <w:rsid w:val="00127781"/>
    <w:rsid w:val="00127B32"/>
    <w:rsid w:val="00127E9E"/>
    <w:rsid w:val="0013069F"/>
    <w:rsid w:val="00130B5F"/>
    <w:rsid w:val="00130E94"/>
    <w:rsid w:val="00130E97"/>
    <w:rsid w:val="00131797"/>
    <w:rsid w:val="0013189B"/>
    <w:rsid w:val="0013191C"/>
    <w:rsid w:val="00131D63"/>
    <w:rsid w:val="00131D9D"/>
    <w:rsid w:val="00131DD7"/>
    <w:rsid w:val="00131F49"/>
    <w:rsid w:val="0013252A"/>
    <w:rsid w:val="001327D2"/>
    <w:rsid w:val="00132A9A"/>
    <w:rsid w:val="00132CBC"/>
    <w:rsid w:val="001334B0"/>
    <w:rsid w:val="001339F7"/>
    <w:rsid w:val="0013416A"/>
    <w:rsid w:val="0013460A"/>
    <w:rsid w:val="00134657"/>
    <w:rsid w:val="001347BA"/>
    <w:rsid w:val="0013489C"/>
    <w:rsid w:val="00134A81"/>
    <w:rsid w:val="001350A9"/>
    <w:rsid w:val="00135663"/>
    <w:rsid w:val="001357A3"/>
    <w:rsid w:val="001357DC"/>
    <w:rsid w:val="00135A1D"/>
    <w:rsid w:val="00135BA3"/>
    <w:rsid w:val="00136C92"/>
    <w:rsid w:val="00137527"/>
    <w:rsid w:val="00137AB9"/>
    <w:rsid w:val="001401A5"/>
    <w:rsid w:val="0014067B"/>
    <w:rsid w:val="00140D1C"/>
    <w:rsid w:val="0014105C"/>
    <w:rsid w:val="001413D6"/>
    <w:rsid w:val="001414E6"/>
    <w:rsid w:val="0014159A"/>
    <w:rsid w:val="00141769"/>
    <w:rsid w:val="001418F3"/>
    <w:rsid w:val="00141B58"/>
    <w:rsid w:val="00141B89"/>
    <w:rsid w:val="00141D2F"/>
    <w:rsid w:val="00141E26"/>
    <w:rsid w:val="00141E8E"/>
    <w:rsid w:val="00142016"/>
    <w:rsid w:val="00142F40"/>
    <w:rsid w:val="0014308C"/>
    <w:rsid w:val="001437A7"/>
    <w:rsid w:val="00143984"/>
    <w:rsid w:val="00143CA5"/>
    <w:rsid w:val="00143D19"/>
    <w:rsid w:val="00143E0E"/>
    <w:rsid w:val="00143E48"/>
    <w:rsid w:val="001440A9"/>
    <w:rsid w:val="00144843"/>
    <w:rsid w:val="00144980"/>
    <w:rsid w:val="00144BA1"/>
    <w:rsid w:val="00144D21"/>
    <w:rsid w:val="00144D7E"/>
    <w:rsid w:val="00145570"/>
    <w:rsid w:val="00145693"/>
    <w:rsid w:val="001457D4"/>
    <w:rsid w:val="00145840"/>
    <w:rsid w:val="001459A7"/>
    <w:rsid w:val="00145B58"/>
    <w:rsid w:val="00146068"/>
    <w:rsid w:val="001460D7"/>
    <w:rsid w:val="001465F1"/>
    <w:rsid w:val="00146988"/>
    <w:rsid w:val="00146D01"/>
    <w:rsid w:val="00146FAE"/>
    <w:rsid w:val="0014717A"/>
    <w:rsid w:val="00147329"/>
    <w:rsid w:val="0014797F"/>
    <w:rsid w:val="00147D2A"/>
    <w:rsid w:val="001503B4"/>
    <w:rsid w:val="00150780"/>
    <w:rsid w:val="0015078E"/>
    <w:rsid w:val="00150B56"/>
    <w:rsid w:val="00150C4F"/>
    <w:rsid w:val="00151012"/>
    <w:rsid w:val="001514AA"/>
    <w:rsid w:val="001515C6"/>
    <w:rsid w:val="001516E2"/>
    <w:rsid w:val="00151EB4"/>
    <w:rsid w:val="00152023"/>
    <w:rsid w:val="00152537"/>
    <w:rsid w:val="00152684"/>
    <w:rsid w:val="001528F8"/>
    <w:rsid w:val="001529E9"/>
    <w:rsid w:val="00152DBF"/>
    <w:rsid w:val="001530B7"/>
    <w:rsid w:val="001533AB"/>
    <w:rsid w:val="001533ED"/>
    <w:rsid w:val="00153533"/>
    <w:rsid w:val="00153606"/>
    <w:rsid w:val="00154031"/>
    <w:rsid w:val="0015408A"/>
    <w:rsid w:val="0015427A"/>
    <w:rsid w:val="001546F5"/>
    <w:rsid w:val="00154781"/>
    <w:rsid w:val="001547CB"/>
    <w:rsid w:val="00154F40"/>
    <w:rsid w:val="00155104"/>
    <w:rsid w:val="001552EB"/>
    <w:rsid w:val="00155FE1"/>
    <w:rsid w:val="0015610F"/>
    <w:rsid w:val="001562AA"/>
    <w:rsid w:val="001562CE"/>
    <w:rsid w:val="001563C7"/>
    <w:rsid w:val="0015691F"/>
    <w:rsid w:val="00156DB4"/>
    <w:rsid w:val="001573D6"/>
    <w:rsid w:val="0015743A"/>
    <w:rsid w:val="00157480"/>
    <w:rsid w:val="00157622"/>
    <w:rsid w:val="00157631"/>
    <w:rsid w:val="00157646"/>
    <w:rsid w:val="001577F0"/>
    <w:rsid w:val="00160245"/>
    <w:rsid w:val="001605BD"/>
    <w:rsid w:val="00160CCF"/>
    <w:rsid w:val="00160DDC"/>
    <w:rsid w:val="00160F6A"/>
    <w:rsid w:val="00161125"/>
    <w:rsid w:val="00161257"/>
    <w:rsid w:val="001612B8"/>
    <w:rsid w:val="00161336"/>
    <w:rsid w:val="00161535"/>
    <w:rsid w:val="00161D13"/>
    <w:rsid w:val="00161DD2"/>
    <w:rsid w:val="00161DF8"/>
    <w:rsid w:val="00162082"/>
    <w:rsid w:val="00162200"/>
    <w:rsid w:val="00162352"/>
    <w:rsid w:val="00162AE5"/>
    <w:rsid w:val="00162C51"/>
    <w:rsid w:val="00162DA7"/>
    <w:rsid w:val="00162F3E"/>
    <w:rsid w:val="001631F6"/>
    <w:rsid w:val="00163224"/>
    <w:rsid w:val="001633B1"/>
    <w:rsid w:val="001636A1"/>
    <w:rsid w:val="00163991"/>
    <w:rsid w:val="00163B92"/>
    <w:rsid w:val="00163D3C"/>
    <w:rsid w:val="00163F38"/>
    <w:rsid w:val="00163F68"/>
    <w:rsid w:val="00164242"/>
    <w:rsid w:val="00164290"/>
    <w:rsid w:val="001645A8"/>
    <w:rsid w:val="00164A43"/>
    <w:rsid w:val="00164B3B"/>
    <w:rsid w:val="001651AC"/>
    <w:rsid w:val="001653BD"/>
    <w:rsid w:val="0016595E"/>
    <w:rsid w:val="001660CA"/>
    <w:rsid w:val="0016617C"/>
    <w:rsid w:val="0016682E"/>
    <w:rsid w:val="00166D19"/>
    <w:rsid w:val="00166E9D"/>
    <w:rsid w:val="001671F6"/>
    <w:rsid w:val="0016755D"/>
    <w:rsid w:val="00167742"/>
    <w:rsid w:val="0017031F"/>
    <w:rsid w:val="001704CE"/>
    <w:rsid w:val="001707FA"/>
    <w:rsid w:val="00170D76"/>
    <w:rsid w:val="00171325"/>
    <w:rsid w:val="00171806"/>
    <w:rsid w:val="00171FDC"/>
    <w:rsid w:val="00172490"/>
    <w:rsid w:val="0017260B"/>
    <w:rsid w:val="001729F4"/>
    <w:rsid w:val="00172CA3"/>
    <w:rsid w:val="00172D61"/>
    <w:rsid w:val="00173330"/>
    <w:rsid w:val="00173871"/>
    <w:rsid w:val="00173AF4"/>
    <w:rsid w:val="00173BF6"/>
    <w:rsid w:val="00173F26"/>
    <w:rsid w:val="00174368"/>
    <w:rsid w:val="00174727"/>
    <w:rsid w:val="00175155"/>
    <w:rsid w:val="001751B1"/>
    <w:rsid w:val="0017575F"/>
    <w:rsid w:val="00175F3E"/>
    <w:rsid w:val="001763EE"/>
    <w:rsid w:val="00176AA3"/>
    <w:rsid w:val="00176AC0"/>
    <w:rsid w:val="00176BE7"/>
    <w:rsid w:val="00176F97"/>
    <w:rsid w:val="00177ABA"/>
    <w:rsid w:val="00177D48"/>
    <w:rsid w:val="00180016"/>
    <w:rsid w:val="001809F5"/>
    <w:rsid w:val="00180CC6"/>
    <w:rsid w:val="001811CA"/>
    <w:rsid w:val="00181266"/>
    <w:rsid w:val="001812FF"/>
    <w:rsid w:val="001815C8"/>
    <w:rsid w:val="001816FA"/>
    <w:rsid w:val="00181E26"/>
    <w:rsid w:val="00181E8C"/>
    <w:rsid w:val="00181F47"/>
    <w:rsid w:val="00182B5A"/>
    <w:rsid w:val="00182B84"/>
    <w:rsid w:val="00182C92"/>
    <w:rsid w:val="0018302A"/>
    <w:rsid w:val="0018338C"/>
    <w:rsid w:val="0018354F"/>
    <w:rsid w:val="00183A44"/>
    <w:rsid w:val="00183C19"/>
    <w:rsid w:val="00183E39"/>
    <w:rsid w:val="00183E6E"/>
    <w:rsid w:val="00183ECE"/>
    <w:rsid w:val="0018413A"/>
    <w:rsid w:val="001846AE"/>
    <w:rsid w:val="0018490F"/>
    <w:rsid w:val="001849A6"/>
    <w:rsid w:val="001849BF"/>
    <w:rsid w:val="00184A6D"/>
    <w:rsid w:val="00184AA1"/>
    <w:rsid w:val="00184D02"/>
    <w:rsid w:val="00184D30"/>
    <w:rsid w:val="00184E83"/>
    <w:rsid w:val="001855CF"/>
    <w:rsid w:val="00185EC0"/>
    <w:rsid w:val="00186265"/>
    <w:rsid w:val="001866DF"/>
    <w:rsid w:val="0018697C"/>
    <w:rsid w:val="00186FD0"/>
    <w:rsid w:val="0018733B"/>
    <w:rsid w:val="00187654"/>
    <w:rsid w:val="0018781D"/>
    <w:rsid w:val="00187C21"/>
    <w:rsid w:val="00187DD6"/>
    <w:rsid w:val="0019017F"/>
    <w:rsid w:val="0019031D"/>
    <w:rsid w:val="0019036E"/>
    <w:rsid w:val="0019073B"/>
    <w:rsid w:val="00190A14"/>
    <w:rsid w:val="00190B7E"/>
    <w:rsid w:val="00190F2A"/>
    <w:rsid w:val="00191161"/>
    <w:rsid w:val="001915AA"/>
    <w:rsid w:val="00191641"/>
    <w:rsid w:val="00191956"/>
    <w:rsid w:val="001919AD"/>
    <w:rsid w:val="00191DCF"/>
    <w:rsid w:val="001920AE"/>
    <w:rsid w:val="001920FF"/>
    <w:rsid w:val="00192205"/>
    <w:rsid w:val="00192664"/>
    <w:rsid w:val="00192759"/>
    <w:rsid w:val="001927AC"/>
    <w:rsid w:val="001929C2"/>
    <w:rsid w:val="00192EC1"/>
    <w:rsid w:val="00192FC9"/>
    <w:rsid w:val="00193774"/>
    <w:rsid w:val="001939EB"/>
    <w:rsid w:val="001942F1"/>
    <w:rsid w:val="00194D72"/>
    <w:rsid w:val="00194E02"/>
    <w:rsid w:val="00194FC0"/>
    <w:rsid w:val="0019519C"/>
    <w:rsid w:val="00195975"/>
    <w:rsid w:val="00195BCA"/>
    <w:rsid w:val="001962D4"/>
    <w:rsid w:val="001964C6"/>
    <w:rsid w:val="001964E4"/>
    <w:rsid w:val="00196909"/>
    <w:rsid w:val="00196C25"/>
    <w:rsid w:val="001975D3"/>
    <w:rsid w:val="001A02CC"/>
    <w:rsid w:val="001A094A"/>
    <w:rsid w:val="001A0CF7"/>
    <w:rsid w:val="001A0EE0"/>
    <w:rsid w:val="001A0F51"/>
    <w:rsid w:val="001A0FA0"/>
    <w:rsid w:val="001A13C2"/>
    <w:rsid w:val="001A1486"/>
    <w:rsid w:val="001A1764"/>
    <w:rsid w:val="001A1A14"/>
    <w:rsid w:val="001A1A95"/>
    <w:rsid w:val="001A1C5C"/>
    <w:rsid w:val="001A1C79"/>
    <w:rsid w:val="001A1D52"/>
    <w:rsid w:val="001A1FAC"/>
    <w:rsid w:val="001A25C6"/>
    <w:rsid w:val="001A2D89"/>
    <w:rsid w:val="001A3ACF"/>
    <w:rsid w:val="001A3D1C"/>
    <w:rsid w:val="001A3DB3"/>
    <w:rsid w:val="001A3E3D"/>
    <w:rsid w:val="001A3EDD"/>
    <w:rsid w:val="001A45E3"/>
    <w:rsid w:val="001A5265"/>
    <w:rsid w:val="001A585C"/>
    <w:rsid w:val="001A59EB"/>
    <w:rsid w:val="001A60E7"/>
    <w:rsid w:val="001A61A2"/>
    <w:rsid w:val="001A6B5A"/>
    <w:rsid w:val="001A6BE5"/>
    <w:rsid w:val="001A70C4"/>
    <w:rsid w:val="001A71AA"/>
    <w:rsid w:val="001A7453"/>
    <w:rsid w:val="001A7602"/>
    <w:rsid w:val="001A77A0"/>
    <w:rsid w:val="001A79E2"/>
    <w:rsid w:val="001B0104"/>
    <w:rsid w:val="001B038F"/>
    <w:rsid w:val="001B03F1"/>
    <w:rsid w:val="001B06C1"/>
    <w:rsid w:val="001B0885"/>
    <w:rsid w:val="001B0EF3"/>
    <w:rsid w:val="001B0F84"/>
    <w:rsid w:val="001B1380"/>
    <w:rsid w:val="001B13D4"/>
    <w:rsid w:val="001B180A"/>
    <w:rsid w:val="001B1BB1"/>
    <w:rsid w:val="001B1D91"/>
    <w:rsid w:val="001B1EF0"/>
    <w:rsid w:val="001B2004"/>
    <w:rsid w:val="001B229C"/>
    <w:rsid w:val="001B23A0"/>
    <w:rsid w:val="001B244E"/>
    <w:rsid w:val="001B2E17"/>
    <w:rsid w:val="001B305E"/>
    <w:rsid w:val="001B315D"/>
    <w:rsid w:val="001B353C"/>
    <w:rsid w:val="001B35F6"/>
    <w:rsid w:val="001B372C"/>
    <w:rsid w:val="001B3827"/>
    <w:rsid w:val="001B3A60"/>
    <w:rsid w:val="001B4E17"/>
    <w:rsid w:val="001B500E"/>
    <w:rsid w:val="001B5083"/>
    <w:rsid w:val="001B5504"/>
    <w:rsid w:val="001B5515"/>
    <w:rsid w:val="001B5B3A"/>
    <w:rsid w:val="001B6091"/>
    <w:rsid w:val="001B61E8"/>
    <w:rsid w:val="001B6279"/>
    <w:rsid w:val="001B6CC5"/>
    <w:rsid w:val="001B72B1"/>
    <w:rsid w:val="001B748E"/>
    <w:rsid w:val="001B75D4"/>
    <w:rsid w:val="001B7D0C"/>
    <w:rsid w:val="001C04BB"/>
    <w:rsid w:val="001C078C"/>
    <w:rsid w:val="001C0F4D"/>
    <w:rsid w:val="001C11C7"/>
    <w:rsid w:val="001C16E7"/>
    <w:rsid w:val="001C1781"/>
    <w:rsid w:val="001C1DCF"/>
    <w:rsid w:val="001C249F"/>
    <w:rsid w:val="001C2DCA"/>
    <w:rsid w:val="001C3297"/>
    <w:rsid w:val="001C3B2E"/>
    <w:rsid w:val="001C3FD1"/>
    <w:rsid w:val="001C4049"/>
    <w:rsid w:val="001C4646"/>
    <w:rsid w:val="001C49BB"/>
    <w:rsid w:val="001C4E42"/>
    <w:rsid w:val="001C501C"/>
    <w:rsid w:val="001C526E"/>
    <w:rsid w:val="001C53A4"/>
    <w:rsid w:val="001C57D4"/>
    <w:rsid w:val="001C595A"/>
    <w:rsid w:val="001C59C5"/>
    <w:rsid w:val="001C5ACC"/>
    <w:rsid w:val="001C5C16"/>
    <w:rsid w:val="001C5EF2"/>
    <w:rsid w:val="001C6386"/>
    <w:rsid w:val="001C63EE"/>
    <w:rsid w:val="001C688B"/>
    <w:rsid w:val="001C6A0E"/>
    <w:rsid w:val="001C6D51"/>
    <w:rsid w:val="001C7306"/>
    <w:rsid w:val="001C7310"/>
    <w:rsid w:val="001C7336"/>
    <w:rsid w:val="001C7B2C"/>
    <w:rsid w:val="001C7B38"/>
    <w:rsid w:val="001C7EEA"/>
    <w:rsid w:val="001D03F9"/>
    <w:rsid w:val="001D067F"/>
    <w:rsid w:val="001D0B97"/>
    <w:rsid w:val="001D0BD0"/>
    <w:rsid w:val="001D1036"/>
    <w:rsid w:val="001D1275"/>
    <w:rsid w:val="001D140D"/>
    <w:rsid w:val="001D1937"/>
    <w:rsid w:val="001D260C"/>
    <w:rsid w:val="001D268A"/>
    <w:rsid w:val="001D31C5"/>
    <w:rsid w:val="001D337F"/>
    <w:rsid w:val="001D38EC"/>
    <w:rsid w:val="001D3B94"/>
    <w:rsid w:val="001D425C"/>
    <w:rsid w:val="001D46DD"/>
    <w:rsid w:val="001D5117"/>
    <w:rsid w:val="001D524B"/>
    <w:rsid w:val="001D5686"/>
    <w:rsid w:val="001D56B8"/>
    <w:rsid w:val="001D5A94"/>
    <w:rsid w:val="001D5CD0"/>
    <w:rsid w:val="001D5D21"/>
    <w:rsid w:val="001D5D78"/>
    <w:rsid w:val="001D5DD5"/>
    <w:rsid w:val="001D6026"/>
    <w:rsid w:val="001D607D"/>
    <w:rsid w:val="001D6562"/>
    <w:rsid w:val="001D6B9D"/>
    <w:rsid w:val="001D6F9F"/>
    <w:rsid w:val="001D7366"/>
    <w:rsid w:val="001D786A"/>
    <w:rsid w:val="001E0161"/>
    <w:rsid w:val="001E0245"/>
    <w:rsid w:val="001E0250"/>
    <w:rsid w:val="001E029D"/>
    <w:rsid w:val="001E038C"/>
    <w:rsid w:val="001E038E"/>
    <w:rsid w:val="001E051F"/>
    <w:rsid w:val="001E084F"/>
    <w:rsid w:val="001E088F"/>
    <w:rsid w:val="001E0A32"/>
    <w:rsid w:val="001E11DC"/>
    <w:rsid w:val="001E1223"/>
    <w:rsid w:val="001E154D"/>
    <w:rsid w:val="001E1E69"/>
    <w:rsid w:val="001E1EA3"/>
    <w:rsid w:val="001E218F"/>
    <w:rsid w:val="001E2898"/>
    <w:rsid w:val="001E2C83"/>
    <w:rsid w:val="001E2FB8"/>
    <w:rsid w:val="001E3181"/>
    <w:rsid w:val="001E337C"/>
    <w:rsid w:val="001E33CF"/>
    <w:rsid w:val="001E346C"/>
    <w:rsid w:val="001E378F"/>
    <w:rsid w:val="001E37B9"/>
    <w:rsid w:val="001E39F0"/>
    <w:rsid w:val="001E4051"/>
    <w:rsid w:val="001E4289"/>
    <w:rsid w:val="001E450C"/>
    <w:rsid w:val="001E5699"/>
    <w:rsid w:val="001E5EFD"/>
    <w:rsid w:val="001E6456"/>
    <w:rsid w:val="001E6729"/>
    <w:rsid w:val="001E72A3"/>
    <w:rsid w:val="001E76FC"/>
    <w:rsid w:val="001E772C"/>
    <w:rsid w:val="001E779B"/>
    <w:rsid w:val="001E7825"/>
    <w:rsid w:val="001E7D2B"/>
    <w:rsid w:val="001F0430"/>
    <w:rsid w:val="001F04FD"/>
    <w:rsid w:val="001F053F"/>
    <w:rsid w:val="001F0641"/>
    <w:rsid w:val="001F083E"/>
    <w:rsid w:val="001F09F1"/>
    <w:rsid w:val="001F100F"/>
    <w:rsid w:val="001F1100"/>
    <w:rsid w:val="001F12BE"/>
    <w:rsid w:val="001F1316"/>
    <w:rsid w:val="001F13CD"/>
    <w:rsid w:val="001F13EC"/>
    <w:rsid w:val="001F1F4A"/>
    <w:rsid w:val="001F2743"/>
    <w:rsid w:val="001F284C"/>
    <w:rsid w:val="001F28CE"/>
    <w:rsid w:val="001F30D9"/>
    <w:rsid w:val="001F3214"/>
    <w:rsid w:val="001F33B2"/>
    <w:rsid w:val="001F3E7D"/>
    <w:rsid w:val="001F3E7E"/>
    <w:rsid w:val="001F4131"/>
    <w:rsid w:val="001F43AE"/>
    <w:rsid w:val="001F4DEF"/>
    <w:rsid w:val="001F4FB3"/>
    <w:rsid w:val="001F508A"/>
    <w:rsid w:val="001F5155"/>
    <w:rsid w:val="001F51BA"/>
    <w:rsid w:val="001F5810"/>
    <w:rsid w:val="001F5911"/>
    <w:rsid w:val="001F5B0D"/>
    <w:rsid w:val="001F6262"/>
    <w:rsid w:val="001F62C2"/>
    <w:rsid w:val="001F64B1"/>
    <w:rsid w:val="001F6D76"/>
    <w:rsid w:val="001F711C"/>
    <w:rsid w:val="001F749B"/>
    <w:rsid w:val="001F74E0"/>
    <w:rsid w:val="001F7E3E"/>
    <w:rsid w:val="00200295"/>
    <w:rsid w:val="002004F7"/>
    <w:rsid w:val="0020059C"/>
    <w:rsid w:val="002005ED"/>
    <w:rsid w:val="00200643"/>
    <w:rsid w:val="0020098E"/>
    <w:rsid w:val="00201352"/>
    <w:rsid w:val="00201388"/>
    <w:rsid w:val="00201D70"/>
    <w:rsid w:val="00201F83"/>
    <w:rsid w:val="002022FB"/>
    <w:rsid w:val="00202696"/>
    <w:rsid w:val="0020270C"/>
    <w:rsid w:val="00203000"/>
    <w:rsid w:val="002035B7"/>
    <w:rsid w:val="002036A2"/>
    <w:rsid w:val="002036E8"/>
    <w:rsid w:val="002037B9"/>
    <w:rsid w:val="002038F5"/>
    <w:rsid w:val="0020390A"/>
    <w:rsid w:val="00203C5E"/>
    <w:rsid w:val="00203C8F"/>
    <w:rsid w:val="00203CC3"/>
    <w:rsid w:val="0020402B"/>
    <w:rsid w:val="00204076"/>
    <w:rsid w:val="002044D7"/>
    <w:rsid w:val="002046A7"/>
    <w:rsid w:val="00204915"/>
    <w:rsid w:val="002049C8"/>
    <w:rsid w:val="00205D17"/>
    <w:rsid w:val="00205E20"/>
    <w:rsid w:val="002063DD"/>
    <w:rsid w:val="002068B2"/>
    <w:rsid w:val="00206903"/>
    <w:rsid w:val="002069D1"/>
    <w:rsid w:val="00207407"/>
    <w:rsid w:val="00207A2A"/>
    <w:rsid w:val="00207A4C"/>
    <w:rsid w:val="002104B0"/>
    <w:rsid w:val="00210A67"/>
    <w:rsid w:val="00210B23"/>
    <w:rsid w:val="00210BA0"/>
    <w:rsid w:val="00210DE6"/>
    <w:rsid w:val="0021139F"/>
    <w:rsid w:val="00211595"/>
    <w:rsid w:val="00211822"/>
    <w:rsid w:val="00211ADC"/>
    <w:rsid w:val="0021213E"/>
    <w:rsid w:val="002121DC"/>
    <w:rsid w:val="00212207"/>
    <w:rsid w:val="002127B6"/>
    <w:rsid w:val="00212B12"/>
    <w:rsid w:val="00212BCE"/>
    <w:rsid w:val="00213993"/>
    <w:rsid w:val="00213B0C"/>
    <w:rsid w:val="00213BFE"/>
    <w:rsid w:val="00213C34"/>
    <w:rsid w:val="00213C6E"/>
    <w:rsid w:val="00213E74"/>
    <w:rsid w:val="00214125"/>
    <w:rsid w:val="002144DB"/>
    <w:rsid w:val="002145AD"/>
    <w:rsid w:val="00214973"/>
    <w:rsid w:val="00214B18"/>
    <w:rsid w:val="002155DD"/>
    <w:rsid w:val="00215618"/>
    <w:rsid w:val="0021576E"/>
    <w:rsid w:val="002158AC"/>
    <w:rsid w:val="0021618F"/>
    <w:rsid w:val="002164D4"/>
    <w:rsid w:val="002169D4"/>
    <w:rsid w:val="00216ACE"/>
    <w:rsid w:val="00216C29"/>
    <w:rsid w:val="00216F71"/>
    <w:rsid w:val="00217102"/>
    <w:rsid w:val="00217128"/>
    <w:rsid w:val="002171D4"/>
    <w:rsid w:val="00217486"/>
    <w:rsid w:val="002174B1"/>
    <w:rsid w:val="00217772"/>
    <w:rsid w:val="00217947"/>
    <w:rsid w:val="00220116"/>
    <w:rsid w:val="00220621"/>
    <w:rsid w:val="00220717"/>
    <w:rsid w:val="00220784"/>
    <w:rsid w:val="00220B97"/>
    <w:rsid w:val="00220C64"/>
    <w:rsid w:val="0022101A"/>
    <w:rsid w:val="00221193"/>
    <w:rsid w:val="00221E8C"/>
    <w:rsid w:val="00221F4C"/>
    <w:rsid w:val="002227E8"/>
    <w:rsid w:val="002229EF"/>
    <w:rsid w:val="00222F75"/>
    <w:rsid w:val="002246B8"/>
    <w:rsid w:val="00225244"/>
    <w:rsid w:val="00225352"/>
    <w:rsid w:val="002254C2"/>
    <w:rsid w:val="0022565A"/>
    <w:rsid w:val="002258A0"/>
    <w:rsid w:val="00225B17"/>
    <w:rsid w:val="00225DCE"/>
    <w:rsid w:val="00225E22"/>
    <w:rsid w:val="00225E63"/>
    <w:rsid w:val="00226009"/>
    <w:rsid w:val="00226362"/>
    <w:rsid w:val="0022644B"/>
    <w:rsid w:val="0022658F"/>
    <w:rsid w:val="00226649"/>
    <w:rsid w:val="00226C0C"/>
    <w:rsid w:val="002274AA"/>
    <w:rsid w:val="00227503"/>
    <w:rsid w:val="00227669"/>
    <w:rsid w:val="0023048D"/>
    <w:rsid w:val="00230632"/>
    <w:rsid w:val="002306B5"/>
    <w:rsid w:val="00230C69"/>
    <w:rsid w:val="002312F0"/>
    <w:rsid w:val="00231322"/>
    <w:rsid w:val="00231F39"/>
    <w:rsid w:val="00232034"/>
    <w:rsid w:val="002322C8"/>
    <w:rsid w:val="00232764"/>
    <w:rsid w:val="002327D0"/>
    <w:rsid w:val="00232B93"/>
    <w:rsid w:val="00232D0A"/>
    <w:rsid w:val="00232EEE"/>
    <w:rsid w:val="002331AC"/>
    <w:rsid w:val="00233843"/>
    <w:rsid w:val="00233BCF"/>
    <w:rsid w:val="00233BDE"/>
    <w:rsid w:val="00234250"/>
    <w:rsid w:val="00234709"/>
    <w:rsid w:val="00234860"/>
    <w:rsid w:val="0023489F"/>
    <w:rsid w:val="00234D42"/>
    <w:rsid w:val="00234D68"/>
    <w:rsid w:val="00234EC0"/>
    <w:rsid w:val="0023517A"/>
    <w:rsid w:val="002351A2"/>
    <w:rsid w:val="0023541D"/>
    <w:rsid w:val="00235698"/>
    <w:rsid w:val="002357B1"/>
    <w:rsid w:val="00235B09"/>
    <w:rsid w:val="00235D73"/>
    <w:rsid w:val="00235F2B"/>
    <w:rsid w:val="0023646B"/>
    <w:rsid w:val="00236654"/>
    <w:rsid w:val="0023668B"/>
    <w:rsid w:val="00236E19"/>
    <w:rsid w:val="002372E2"/>
    <w:rsid w:val="002372ED"/>
    <w:rsid w:val="0023791F"/>
    <w:rsid w:val="00237A69"/>
    <w:rsid w:val="00237C03"/>
    <w:rsid w:val="00240028"/>
    <w:rsid w:val="002402E8"/>
    <w:rsid w:val="0024152E"/>
    <w:rsid w:val="002418AB"/>
    <w:rsid w:val="00241ABB"/>
    <w:rsid w:val="00241C20"/>
    <w:rsid w:val="00242652"/>
    <w:rsid w:val="00242FB6"/>
    <w:rsid w:val="00243163"/>
    <w:rsid w:val="0024320C"/>
    <w:rsid w:val="00243445"/>
    <w:rsid w:val="00243A71"/>
    <w:rsid w:val="0024446B"/>
    <w:rsid w:val="00244726"/>
    <w:rsid w:val="0024484E"/>
    <w:rsid w:val="00244AD0"/>
    <w:rsid w:val="00244B5B"/>
    <w:rsid w:val="00244C0A"/>
    <w:rsid w:val="002450B6"/>
    <w:rsid w:val="00245138"/>
    <w:rsid w:val="002452DB"/>
    <w:rsid w:val="0024552B"/>
    <w:rsid w:val="00245C92"/>
    <w:rsid w:val="00245DDC"/>
    <w:rsid w:val="0024630B"/>
    <w:rsid w:val="00246490"/>
    <w:rsid w:val="0024662A"/>
    <w:rsid w:val="00246F59"/>
    <w:rsid w:val="00247010"/>
    <w:rsid w:val="00247A04"/>
    <w:rsid w:val="00247E4B"/>
    <w:rsid w:val="00247F2A"/>
    <w:rsid w:val="002517F5"/>
    <w:rsid w:val="00251AFD"/>
    <w:rsid w:val="00251B02"/>
    <w:rsid w:val="00251C3E"/>
    <w:rsid w:val="00252019"/>
    <w:rsid w:val="0025202A"/>
    <w:rsid w:val="00252785"/>
    <w:rsid w:val="00252B10"/>
    <w:rsid w:val="00254283"/>
    <w:rsid w:val="002545EE"/>
    <w:rsid w:val="00254BC2"/>
    <w:rsid w:val="00254BF7"/>
    <w:rsid w:val="00255201"/>
    <w:rsid w:val="0025553F"/>
    <w:rsid w:val="002555DC"/>
    <w:rsid w:val="00255A59"/>
    <w:rsid w:val="00255AC2"/>
    <w:rsid w:val="00255CAE"/>
    <w:rsid w:val="00255F07"/>
    <w:rsid w:val="00256414"/>
    <w:rsid w:val="002564B4"/>
    <w:rsid w:val="0025672B"/>
    <w:rsid w:val="00256EDD"/>
    <w:rsid w:val="00257184"/>
    <w:rsid w:val="0025718A"/>
    <w:rsid w:val="002571E6"/>
    <w:rsid w:val="002572F0"/>
    <w:rsid w:val="00257CD9"/>
    <w:rsid w:val="00257CE8"/>
    <w:rsid w:val="00257DD6"/>
    <w:rsid w:val="00260305"/>
    <w:rsid w:val="002604F2"/>
    <w:rsid w:val="0026061F"/>
    <w:rsid w:val="002609E6"/>
    <w:rsid w:val="00260A10"/>
    <w:rsid w:val="0026157C"/>
    <w:rsid w:val="00261663"/>
    <w:rsid w:val="00261C74"/>
    <w:rsid w:val="00261D48"/>
    <w:rsid w:val="00261FCB"/>
    <w:rsid w:val="002620B9"/>
    <w:rsid w:val="00262669"/>
    <w:rsid w:val="00262995"/>
    <w:rsid w:val="00262AF2"/>
    <w:rsid w:val="00263089"/>
    <w:rsid w:val="00263475"/>
    <w:rsid w:val="00263522"/>
    <w:rsid w:val="0026363B"/>
    <w:rsid w:val="0026417D"/>
    <w:rsid w:val="002642D5"/>
    <w:rsid w:val="00264496"/>
    <w:rsid w:val="0026457D"/>
    <w:rsid w:val="00264596"/>
    <w:rsid w:val="00264647"/>
    <w:rsid w:val="00264B11"/>
    <w:rsid w:val="00264B70"/>
    <w:rsid w:val="00264B9D"/>
    <w:rsid w:val="00264E3A"/>
    <w:rsid w:val="002652BB"/>
    <w:rsid w:val="00265D78"/>
    <w:rsid w:val="00266499"/>
    <w:rsid w:val="002665D5"/>
    <w:rsid w:val="0026688B"/>
    <w:rsid w:val="002669DD"/>
    <w:rsid w:val="00266B03"/>
    <w:rsid w:val="00266D1E"/>
    <w:rsid w:val="0026719E"/>
    <w:rsid w:val="0026749A"/>
    <w:rsid w:val="00267697"/>
    <w:rsid w:val="00267701"/>
    <w:rsid w:val="00267B72"/>
    <w:rsid w:val="00267B8C"/>
    <w:rsid w:val="00267BEB"/>
    <w:rsid w:val="00270049"/>
    <w:rsid w:val="00270326"/>
    <w:rsid w:val="00270503"/>
    <w:rsid w:val="00270D25"/>
    <w:rsid w:val="00270D42"/>
    <w:rsid w:val="0027174E"/>
    <w:rsid w:val="00271920"/>
    <w:rsid w:val="00271BC3"/>
    <w:rsid w:val="00271BD1"/>
    <w:rsid w:val="00271C78"/>
    <w:rsid w:val="00271F0E"/>
    <w:rsid w:val="00271F59"/>
    <w:rsid w:val="00272076"/>
    <w:rsid w:val="00272731"/>
    <w:rsid w:val="00272BED"/>
    <w:rsid w:val="002737D3"/>
    <w:rsid w:val="00273A11"/>
    <w:rsid w:val="002740E8"/>
    <w:rsid w:val="00274178"/>
    <w:rsid w:val="002746CA"/>
    <w:rsid w:val="0027482E"/>
    <w:rsid w:val="00274EB9"/>
    <w:rsid w:val="00275038"/>
    <w:rsid w:val="00275057"/>
    <w:rsid w:val="002750BD"/>
    <w:rsid w:val="002755ED"/>
    <w:rsid w:val="00275810"/>
    <w:rsid w:val="00275F16"/>
    <w:rsid w:val="00275F70"/>
    <w:rsid w:val="002763CE"/>
    <w:rsid w:val="002769DF"/>
    <w:rsid w:val="00276A57"/>
    <w:rsid w:val="00276B4F"/>
    <w:rsid w:val="00276D61"/>
    <w:rsid w:val="00277510"/>
    <w:rsid w:val="0027754F"/>
    <w:rsid w:val="002778D2"/>
    <w:rsid w:val="00277AE8"/>
    <w:rsid w:val="00277C5C"/>
    <w:rsid w:val="00277F00"/>
    <w:rsid w:val="00280114"/>
    <w:rsid w:val="00280333"/>
    <w:rsid w:val="002805D6"/>
    <w:rsid w:val="00280780"/>
    <w:rsid w:val="00280989"/>
    <w:rsid w:val="00280D49"/>
    <w:rsid w:val="00280FCD"/>
    <w:rsid w:val="002814E5"/>
    <w:rsid w:val="00282441"/>
    <w:rsid w:val="0028253C"/>
    <w:rsid w:val="00282554"/>
    <w:rsid w:val="0028286D"/>
    <w:rsid w:val="00282A2C"/>
    <w:rsid w:val="00282ED4"/>
    <w:rsid w:val="00283111"/>
    <w:rsid w:val="0028324C"/>
    <w:rsid w:val="00283576"/>
    <w:rsid w:val="002837F3"/>
    <w:rsid w:val="00283C7F"/>
    <w:rsid w:val="00283D04"/>
    <w:rsid w:val="00283E9D"/>
    <w:rsid w:val="0028519C"/>
    <w:rsid w:val="0028553A"/>
    <w:rsid w:val="0028578A"/>
    <w:rsid w:val="00285E21"/>
    <w:rsid w:val="00285EBB"/>
    <w:rsid w:val="00285F98"/>
    <w:rsid w:val="00286365"/>
    <w:rsid w:val="00286738"/>
    <w:rsid w:val="00286C2E"/>
    <w:rsid w:val="00286D73"/>
    <w:rsid w:val="00286DA4"/>
    <w:rsid w:val="00286F26"/>
    <w:rsid w:val="00287145"/>
    <w:rsid w:val="00287A60"/>
    <w:rsid w:val="0029005C"/>
    <w:rsid w:val="0029024C"/>
    <w:rsid w:val="002905C1"/>
    <w:rsid w:val="00290796"/>
    <w:rsid w:val="002908E6"/>
    <w:rsid w:val="00290E9D"/>
    <w:rsid w:val="0029191E"/>
    <w:rsid w:val="00291B5B"/>
    <w:rsid w:val="00291C4A"/>
    <w:rsid w:val="00291EC2"/>
    <w:rsid w:val="00291ED5"/>
    <w:rsid w:val="0029242A"/>
    <w:rsid w:val="00292436"/>
    <w:rsid w:val="002926F6"/>
    <w:rsid w:val="002927D4"/>
    <w:rsid w:val="00292811"/>
    <w:rsid w:val="002929EF"/>
    <w:rsid w:val="00292B59"/>
    <w:rsid w:val="00292CDE"/>
    <w:rsid w:val="002933F0"/>
    <w:rsid w:val="00293480"/>
    <w:rsid w:val="002938FA"/>
    <w:rsid w:val="0029405A"/>
    <w:rsid w:val="002945B2"/>
    <w:rsid w:val="00294948"/>
    <w:rsid w:val="002949C7"/>
    <w:rsid w:val="00294AB0"/>
    <w:rsid w:val="00294AB3"/>
    <w:rsid w:val="00294B21"/>
    <w:rsid w:val="00294C8C"/>
    <w:rsid w:val="00294D93"/>
    <w:rsid w:val="00294E0C"/>
    <w:rsid w:val="0029509D"/>
    <w:rsid w:val="00295118"/>
    <w:rsid w:val="0029548B"/>
    <w:rsid w:val="00295739"/>
    <w:rsid w:val="00295744"/>
    <w:rsid w:val="00295892"/>
    <w:rsid w:val="002959E4"/>
    <w:rsid w:val="00295ADC"/>
    <w:rsid w:val="00295C1E"/>
    <w:rsid w:val="00295C20"/>
    <w:rsid w:val="00295E1B"/>
    <w:rsid w:val="00295E5E"/>
    <w:rsid w:val="00296144"/>
    <w:rsid w:val="00296C36"/>
    <w:rsid w:val="00296D4C"/>
    <w:rsid w:val="00297280"/>
    <w:rsid w:val="0029745D"/>
    <w:rsid w:val="00297666"/>
    <w:rsid w:val="0029798B"/>
    <w:rsid w:val="002979D4"/>
    <w:rsid w:val="00297B80"/>
    <w:rsid w:val="00297E61"/>
    <w:rsid w:val="002A015E"/>
    <w:rsid w:val="002A01DB"/>
    <w:rsid w:val="002A0AEA"/>
    <w:rsid w:val="002A0C34"/>
    <w:rsid w:val="002A0ECF"/>
    <w:rsid w:val="002A0F41"/>
    <w:rsid w:val="002A1246"/>
    <w:rsid w:val="002A12F4"/>
    <w:rsid w:val="002A12FD"/>
    <w:rsid w:val="002A18C5"/>
    <w:rsid w:val="002A1A19"/>
    <w:rsid w:val="002A1A50"/>
    <w:rsid w:val="002A1C37"/>
    <w:rsid w:val="002A1FF6"/>
    <w:rsid w:val="002A249A"/>
    <w:rsid w:val="002A24E1"/>
    <w:rsid w:val="002A27C6"/>
    <w:rsid w:val="002A2879"/>
    <w:rsid w:val="002A28B3"/>
    <w:rsid w:val="002A2949"/>
    <w:rsid w:val="002A2F2A"/>
    <w:rsid w:val="002A2F8C"/>
    <w:rsid w:val="002A3A75"/>
    <w:rsid w:val="002A3F7A"/>
    <w:rsid w:val="002A3FD1"/>
    <w:rsid w:val="002A4031"/>
    <w:rsid w:val="002A4280"/>
    <w:rsid w:val="002A4384"/>
    <w:rsid w:val="002A4B74"/>
    <w:rsid w:val="002A4DB6"/>
    <w:rsid w:val="002A4E8D"/>
    <w:rsid w:val="002A50CA"/>
    <w:rsid w:val="002A5103"/>
    <w:rsid w:val="002A515C"/>
    <w:rsid w:val="002A5541"/>
    <w:rsid w:val="002A55D6"/>
    <w:rsid w:val="002A59FF"/>
    <w:rsid w:val="002A5A41"/>
    <w:rsid w:val="002A6101"/>
    <w:rsid w:val="002A684B"/>
    <w:rsid w:val="002A6E05"/>
    <w:rsid w:val="002A6E1B"/>
    <w:rsid w:val="002A72D3"/>
    <w:rsid w:val="002A7331"/>
    <w:rsid w:val="002A75C0"/>
    <w:rsid w:val="002A76D8"/>
    <w:rsid w:val="002A78E9"/>
    <w:rsid w:val="002A7ABE"/>
    <w:rsid w:val="002B0240"/>
    <w:rsid w:val="002B0516"/>
    <w:rsid w:val="002B0899"/>
    <w:rsid w:val="002B0A71"/>
    <w:rsid w:val="002B0C5E"/>
    <w:rsid w:val="002B0C86"/>
    <w:rsid w:val="002B0F21"/>
    <w:rsid w:val="002B0F86"/>
    <w:rsid w:val="002B1219"/>
    <w:rsid w:val="002B135E"/>
    <w:rsid w:val="002B15A5"/>
    <w:rsid w:val="002B1893"/>
    <w:rsid w:val="002B193B"/>
    <w:rsid w:val="002B1BA8"/>
    <w:rsid w:val="002B1CCA"/>
    <w:rsid w:val="002B1D17"/>
    <w:rsid w:val="002B201E"/>
    <w:rsid w:val="002B286E"/>
    <w:rsid w:val="002B289F"/>
    <w:rsid w:val="002B29F8"/>
    <w:rsid w:val="002B2B4C"/>
    <w:rsid w:val="002B3037"/>
    <w:rsid w:val="002B353C"/>
    <w:rsid w:val="002B3749"/>
    <w:rsid w:val="002B3877"/>
    <w:rsid w:val="002B38A0"/>
    <w:rsid w:val="002B3D30"/>
    <w:rsid w:val="002B3F73"/>
    <w:rsid w:val="002B454E"/>
    <w:rsid w:val="002B45F4"/>
    <w:rsid w:val="002B46B0"/>
    <w:rsid w:val="002B4ADB"/>
    <w:rsid w:val="002B4B8E"/>
    <w:rsid w:val="002B4C2C"/>
    <w:rsid w:val="002B4C83"/>
    <w:rsid w:val="002B4D04"/>
    <w:rsid w:val="002B4D8A"/>
    <w:rsid w:val="002B4EAD"/>
    <w:rsid w:val="002B516F"/>
    <w:rsid w:val="002B51E3"/>
    <w:rsid w:val="002B5B37"/>
    <w:rsid w:val="002B5C12"/>
    <w:rsid w:val="002B5DFF"/>
    <w:rsid w:val="002B5E99"/>
    <w:rsid w:val="002B5F83"/>
    <w:rsid w:val="002B5F8F"/>
    <w:rsid w:val="002B6176"/>
    <w:rsid w:val="002B62B5"/>
    <w:rsid w:val="002B62BA"/>
    <w:rsid w:val="002B649A"/>
    <w:rsid w:val="002B6567"/>
    <w:rsid w:val="002B6596"/>
    <w:rsid w:val="002B6657"/>
    <w:rsid w:val="002B681A"/>
    <w:rsid w:val="002B6ADA"/>
    <w:rsid w:val="002B7C8B"/>
    <w:rsid w:val="002B7D1A"/>
    <w:rsid w:val="002C03BC"/>
    <w:rsid w:val="002C0EE3"/>
    <w:rsid w:val="002C0F7E"/>
    <w:rsid w:val="002C11C2"/>
    <w:rsid w:val="002C152A"/>
    <w:rsid w:val="002C1B38"/>
    <w:rsid w:val="002C1BA1"/>
    <w:rsid w:val="002C1D75"/>
    <w:rsid w:val="002C2355"/>
    <w:rsid w:val="002C327B"/>
    <w:rsid w:val="002C39C1"/>
    <w:rsid w:val="002C4053"/>
    <w:rsid w:val="002C44BE"/>
    <w:rsid w:val="002C4625"/>
    <w:rsid w:val="002C4699"/>
    <w:rsid w:val="002C4A8F"/>
    <w:rsid w:val="002C4C4D"/>
    <w:rsid w:val="002C52CE"/>
    <w:rsid w:val="002C6213"/>
    <w:rsid w:val="002C6794"/>
    <w:rsid w:val="002C6D65"/>
    <w:rsid w:val="002C6DE3"/>
    <w:rsid w:val="002C6ED1"/>
    <w:rsid w:val="002C7730"/>
    <w:rsid w:val="002C7D2F"/>
    <w:rsid w:val="002C7E57"/>
    <w:rsid w:val="002C7F55"/>
    <w:rsid w:val="002D000A"/>
    <w:rsid w:val="002D07A3"/>
    <w:rsid w:val="002D07D6"/>
    <w:rsid w:val="002D089F"/>
    <w:rsid w:val="002D09D5"/>
    <w:rsid w:val="002D0AB7"/>
    <w:rsid w:val="002D11C3"/>
    <w:rsid w:val="002D12F5"/>
    <w:rsid w:val="002D15B7"/>
    <w:rsid w:val="002D17ED"/>
    <w:rsid w:val="002D2115"/>
    <w:rsid w:val="002D2192"/>
    <w:rsid w:val="002D2B11"/>
    <w:rsid w:val="002D2E46"/>
    <w:rsid w:val="002D30BD"/>
    <w:rsid w:val="002D326C"/>
    <w:rsid w:val="002D40C0"/>
    <w:rsid w:val="002D47DB"/>
    <w:rsid w:val="002D4D34"/>
    <w:rsid w:val="002D4FDA"/>
    <w:rsid w:val="002D4FDF"/>
    <w:rsid w:val="002D501F"/>
    <w:rsid w:val="002D50AD"/>
    <w:rsid w:val="002D52D0"/>
    <w:rsid w:val="002D5413"/>
    <w:rsid w:val="002D5632"/>
    <w:rsid w:val="002D6041"/>
    <w:rsid w:val="002D65BF"/>
    <w:rsid w:val="002D68E0"/>
    <w:rsid w:val="002D69C8"/>
    <w:rsid w:val="002D6D10"/>
    <w:rsid w:val="002D6F24"/>
    <w:rsid w:val="002D7219"/>
    <w:rsid w:val="002D7F54"/>
    <w:rsid w:val="002E0202"/>
    <w:rsid w:val="002E0578"/>
    <w:rsid w:val="002E0753"/>
    <w:rsid w:val="002E0ADC"/>
    <w:rsid w:val="002E0BDD"/>
    <w:rsid w:val="002E0C42"/>
    <w:rsid w:val="002E0C92"/>
    <w:rsid w:val="002E0E30"/>
    <w:rsid w:val="002E1BAA"/>
    <w:rsid w:val="002E1C0B"/>
    <w:rsid w:val="002E1C70"/>
    <w:rsid w:val="002E25F3"/>
    <w:rsid w:val="002E265A"/>
    <w:rsid w:val="002E289E"/>
    <w:rsid w:val="002E2AB5"/>
    <w:rsid w:val="002E2D42"/>
    <w:rsid w:val="002E2EE0"/>
    <w:rsid w:val="002E3104"/>
    <w:rsid w:val="002E37CD"/>
    <w:rsid w:val="002E3804"/>
    <w:rsid w:val="002E3B0C"/>
    <w:rsid w:val="002E3D7F"/>
    <w:rsid w:val="002E41F7"/>
    <w:rsid w:val="002E421D"/>
    <w:rsid w:val="002E4776"/>
    <w:rsid w:val="002E4B5E"/>
    <w:rsid w:val="002E5203"/>
    <w:rsid w:val="002E5403"/>
    <w:rsid w:val="002E544B"/>
    <w:rsid w:val="002E59C6"/>
    <w:rsid w:val="002E5DAA"/>
    <w:rsid w:val="002E5E29"/>
    <w:rsid w:val="002E6025"/>
    <w:rsid w:val="002E62B4"/>
    <w:rsid w:val="002E6461"/>
    <w:rsid w:val="002E64D2"/>
    <w:rsid w:val="002E6584"/>
    <w:rsid w:val="002E658C"/>
    <w:rsid w:val="002E6891"/>
    <w:rsid w:val="002E71E2"/>
    <w:rsid w:val="002E7586"/>
    <w:rsid w:val="002E75B4"/>
    <w:rsid w:val="002E79E8"/>
    <w:rsid w:val="002E7A3D"/>
    <w:rsid w:val="002E7E69"/>
    <w:rsid w:val="002E7EBF"/>
    <w:rsid w:val="002F066E"/>
    <w:rsid w:val="002F0A25"/>
    <w:rsid w:val="002F15E3"/>
    <w:rsid w:val="002F176C"/>
    <w:rsid w:val="002F18DB"/>
    <w:rsid w:val="002F1E45"/>
    <w:rsid w:val="002F1EB6"/>
    <w:rsid w:val="002F2980"/>
    <w:rsid w:val="002F2B6A"/>
    <w:rsid w:val="002F2BDB"/>
    <w:rsid w:val="002F33DE"/>
    <w:rsid w:val="002F3B42"/>
    <w:rsid w:val="002F3DA0"/>
    <w:rsid w:val="002F4404"/>
    <w:rsid w:val="002F4554"/>
    <w:rsid w:val="002F4B99"/>
    <w:rsid w:val="002F4C19"/>
    <w:rsid w:val="002F4C97"/>
    <w:rsid w:val="002F4CAE"/>
    <w:rsid w:val="002F4DE9"/>
    <w:rsid w:val="002F53A2"/>
    <w:rsid w:val="002F5639"/>
    <w:rsid w:val="002F56BF"/>
    <w:rsid w:val="002F59C9"/>
    <w:rsid w:val="002F5F2F"/>
    <w:rsid w:val="002F5FA2"/>
    <w:rsid w:val="002F6167"/>
    <w:rsid w:val="002F6260"/>
    <w:rsid w:val="002F64AD"/>
    <w:rsid w:val="002F67D2"/>
    <w:rsid w:val="002F6958"/>
    <w:rsid w:val="002F6996"/>
    <w:rsid w:val="002F69CB"/>
    <w:rsid w:val="002F70DA"/>
    <w:rsid w:val="002F7104"/>
    <w:rsid w:val="002F72D4"/>
    <w:rsid w:val="002F7803"/>
    <w:rsid w:val="002F797A"/>
    <w:rsid w:val="002F7CAB"/>
    <w:rsid w:val="002F7EE8"/>
    <w:rsid w:val="002F7F41"/>
    <w:rsid w:val="00300818"/>
    <w:rsid w:val="0030095F"/>
    <w:rsid w:val="0030130F"/>
    <w:rsid w:val="003017A2"/>
    <w:rsid w:val="00301934"/>
    <w:rsid w:val="00301A0A"/>
    <w:rsid w:val="00301ACE"/>
    <w:rsid w:val="00301D30"/>
    <w:rsid w:val="00302126"/>
    <w:rsid w:val="0030227E"/>
    <w:rsid w:val="003023FA"/>
    <w:rsid w:val="00302997"/>
    <w:rsid w:val="00302D43"/>
    <w:rsid w:val="00302F4F"/>
    <w:rsid w:val="003030E3"/>
    <w:rsid w:val="00303C1F"/>
    <w:rsid w:val="00303CA3"/>
    <w:rsid w:val="00304097"/>
    <w:rsid w:val="00304303"/>
    <w:rsid w:val="0030436D"/>
    <w:rsid w:val="00304436"/>
    <w:rsid w:val="003044E3"/>
    <w:rsid w:val="00304713"/>
    <w:rsid w:val="00304949"/>
    <w:rsid w:val="00304ABC"/>
    <w:rsid w:val="00304B4C"/>
    <w:rsid w:val="0030523A"/>
    <w:rsid w:val="003054B1"/>
    <w:rsid w:val="00305B2C"/>
    <w:rsid w:val="00305CA3"/>
    <w:rsid w:val="00306440"/>
    <w:rsid w:val="00306658"/>
    <w:rsid w:val="0030679D"/>
    <w:rsid w:val="0030693D"/>
    <w:rsid w:val="00306A61"/>
    <w:rsid w:val="00306A82"/>
    <w:rsid w:val="00307336"/>
    <w:rsid w:val="0030755F"/>
    <w:rsid w:val="0030759C"/>
    <w:rsid w:val="0030788E"/>
    <w:rsid w:val="0030798A"/>
    <w:rsid w:val="003079E9"/>
    <w:rsid w:val="00307E46"/>
    <w:rsid w:val="00310355"/>
    <w:rsid w:val="00310560"/>
    <w:rsid w:val="00310CE4"/>
    <w:rsid w:val="00310E44"/>
    <w:rsid w:val="00310E64"/>
    <w:rsid w:val="0031111A"/>
    <w:rsid w:val="00311A1D"/>
    <w:rsid w:val="0031205B"/>
    <w:rsid w:val="003124B9"/>
    <w:rsid w:val="0031263B"/>
    <w:rsid w:val="00312674"/>
    <w:rsid w:val="003129CD"/>
    <w:rsid w:val="00312A16"/>
    <w:rsid w:val="00312A28"/>
    <w:rsid w:val="00312F6E"/>
    <w:rsid w:val="003130AD"/>
    <w:rsid w:val="00313B14"/>
    <w:rsid w:val="00313D4E"/>
    <w:rsid w:val="00313F6A"/>
    <w:rsid w:val="00313FF6"/>
    <w:rsid w:val="00314747"/>
    <w:rsid w:val="00314C66"/>
    <w:rsid w:val="00315001"/>
    <w:rsid w:val="0031540B"/>
    <w:rsid w:val="003157CE"/>
    <w:rsid w:val="0031618C"/>
    <w:rsid w:val="00316291"/>
    <w:rsid w:val="0031634F"/>
    <w:rsid w:val="00316411"/>
    <w:rsid w:val="003169D1"/>
    <w:rsid w:val="00316A6E"/>
    <w:rsid w:val="00317193"/>
    <w:rsid w:val="00317824"/>
    <w:rsid w:val="003179EA"/>
    <w:rsid w:val="00317BFE"/>
    <w:rsid w:val="00317E06"/>
    <w:rsid w:val="003200F4"/>
    <w:rsid w:val="003201DC"/>
    <w:rsid w:val="00320BEB"/>
    <w:rsid w:val="00320BED"/>
    <w:rsid w:val="00320EDF"/>
    <w:rsid w:val="003216F8"/>
    <w:rsid w:val="003217A6"/>
    <w:rsid w:val="003217BB"/>
    <w:rsid w:val="00321B61"/>
    <w:rsid w:val="00321B64"/>
    <w:rsid w:val="00321C26"/>
    <w:rsid w:val="00322300"/>
    <w:rsid w:val="003228DD"/>
    <w:rsid w:val="003229C2"/>
    <w:rsid w:val="00322D16"/>
    <w:rsid w:val="00323484"/>
    <w:rsid w:val="00323544"/>
    <w:rsid w:val="003235A4"/>
    <w:rsid w:val="003238A2"/>
    <w:rsid w:val="00323A5E"/>
    <w:rsid w:val="00324082"/>
    <w:rsid w:val="003240E2"/>
    <w:rsid w:val="00324762"/>
    <w:rsid w:val="00324812"/>
    <w:rsid w:val="003248F5"/>
    <w:rsid w:val="00324A1B"/>
    <w:rsid w:val="00324E1A"/>
    <w:rsid w:val="0032500F"/>
    <w:rsid w:val="00325059"/>
    <w:rsid w:val="003259E1"/>
    <w:rsid w:val="00325B6A"/>
    <w:rsid w:val="00325C3A"/>
    <w:rsid w:val="00325D5E"/>
    <w:rsid w:val="00326F4E"/>
    <w:rsid w:val="00327308"/>
    <w:rsid w:val="003276A9"/>
    <w:rsid w:val="0032793A"/>
    <w:rsid w:val="0032795B"/>
    <w:rsid w:val="00327A97"/>
    <w:rsid w:val="00327ED5"/>
    <w:rsid w:val="003300D4"/>
    <w:rsid w:val="003305E0"/>
    <w:rsid w:val="00330784"/>
    <w:rsid w:val="00330A0D"/>
    <w:rsid w:val="00330F79"/>
    <w:rsid w:val="0033192C"/>
    <w:rsid w:val="00331E98"/>
    <w:rsid w:val="00331F44"/>
    <w:rsid w:val="00332390"/>
    <w:rsid w:val="0033296C"/>
    <w:rsid w:val="00332AE3"/>
    <w:rsid w:val="00333008"/>
    <w:rsid w:val="0033301D"/>
    <w:rsid w:val="0033384E"/>
    <w:rsid w:val="00333BE0"/>
    <w:rsid w:val="00333CDB"/>
    <w:rsid w:val="0033412C"/>
    <w:rsid w:val="003346BA"/>
    <w:rsid w:val="00334810"/>
    <w:rsid w:val="00334B48"/>
    <w:rsid w:val="00334BD9"/>
    <w:rsid w:val="0033524A"/>
    <w:rsid w:val="0033536E"/>
    <w:rsid w:val="003354CD"/>
    <w:rsid w:val="003354E4"/>
    <w:rsid w:val="00335BD9"/>
    <w:rsid w:val="00336088"/>
    <w:rsid w:val="00336356"/>
    <w:rsid w:val="003367D2"/>
    <w:rsid w:val="00336810"/>
    <w:rsid w:val="00336B95"/>
    <w:rsid w:val="00336E74"/>
    <w:rsid w:val="0033726B"/>
    <w:rsid w:val="00337278"/>
    <w:rsid w:val="003372B4"/>
    <w:rsid w:val="003373F1"/>
    <w:rsid w:val="00337426"/>
    <w:rsid w:val="003376FD"/>
    <w:rsid w:val="00337830"/>
    <w:rsid w:val="00337C28"/>
    <w:rsid w:val="00337F4C"/>
    <w:rsid w:val="00340895"/>
    <w:rsid w:val="00340A9D"/>
    <w:rsid w:val="00340AEE"/>
    <w:rsid w:val="00340B03"/>
    <w:rsid w:val="00340F3F"/>
    <w:rsid w:val="00341932"/>
    <w:rsid w:val="00341CB7"/>
    <w:rsid w:val="00341D59"/>
    <w:rsid w:val="003420BC"/>
    <w:rsid w:val="0034211C"/>
    <w:rsid w:val="00342719"/>
    <w:rsid w:val="00342928"/>
    <w:rsid w:val="00342BC3"/>
    <w:rsid w:val="00342E42"/>
    <w:rsid w:val="00343654"/>
    <w:rsid w:val="00344019"/>
    <w:rsid w:val="00344210"/>
    <w:rsid w:val="00344986"/>
    <w:rsid w:val="00345192"/>
    <w:rsid w:val="00345C3E"/>
    <w:rsid w:val="00345CFE"/>
    <w:rsid w:val="0034649C"/>
    <w:rsid w:val="003464A5"/>
    <w:rsid w:val="0034687D"/>
    <w:rsid w:val="00346B9E"/>
    <w:rsid w:val="00346D27"/>
    <w:rsid w:val="00346D3C"/>
    <w:rsid w:val="003470DB"/>
    <w:rsid w:val="00347246"/>
    <w:rsid w:val="00347964"/>
    <w:rsid w:val="00347A4E"/>
    <w:rsid w:val="00347B85"/>
    <w:rsid w:val="00347BEF"/>
    <w:rsid w:val="00347CB3"/>
    <w:rsid w:val="0035056A"/>
    <w:rsid w:val="00350DC6"/>
    <w:rsid w:val="00351478"/>
    <w:rsid w:val="0035170A"/>
    <w:rsid w:val="003518DF"/>
    <w:rsid w:val="00352165"/>
    <w:rsid w:val="0035218B"/>
    <w:rsid w:val="00352402"/>
    <w:rsid w:val="00352782"/>
    <w:rsid w:val="003529CC"/>
    <w:rsid w:val="00352CE4"/>
    <w:rsid w:val="00353947"/>
    <w:rsid w:val="0035447E"/>
    <w:rsid w:val="003549D2"/>
    <w:rsid w:val="00354A34"/>
    <w:rsid w:val="00354CA7"/>
    <w:rsid w:val="003550BD"/>
    <w:rsid w:val="00355379"/>
    <w:rsid w:val="00355469"/>
    <w:rsid w:val="003557ED"/>
    <w:rsid w:val="0035592D"/>
    <w:rsid w:val="00355972"/>
    <w:rsid w:val="00355F56"/>
    <w:rsid w:val="0035642A"/>
    <w:rsid w:val="00357222"/>
    <w:rsid w:val="00357503"/>
    <w:rsid w:val="00357995"/>
    <w:rsid w:val="003579F4"/>
    <w:rsid w:val="00357A63"/>
    <w:rsid w:val="00357C45"/>
    <w:rsid w:val="003603A9"/>
    <w:rsid w:val="00360E1F"/>
    <w:rsid w:val="003610A7"/>
    <w:rsid w:val="00361387"/>
    <w:rsid w:val="0036176E"/>
    <w:rsid w:val="00361A24"/>
    <w:rsid w:val="00361C77"/>
    <w:rsid w:val="00361DF5"/>
    <w:rsid w:val="00361F05"/>
    <w:rsid w:val="003624E0"/>
    <w:rsid w:val="00362EB9"/>
    <w:rsid w:val="0036301A"/>
    <w:rsid w:val="003638CB"/>
    <w:rsid w:val="00363B74"/>
    <w:rsid w:val="00363CA6"/>
    <w:rsid w:val="00363E98"/>
    <w:rsid w:val="00363EE0"/>
    <w:rsid w:val="003643A8"/>
    <w:rsid w:val="003643AB"/>
    <w:rsid w:val="00364AAD"/>
    <w:rsid w:val="00364CA4"/>
    <w:rsid w:val="00364F11"/>
    <w:rsid w:val="00365110"/>
    <w:rsid w:val="00365121"/>
    <w:rsid w:val="003657AC"/>
    <w:rsid w:val="00366040"/>
    <w:rsid w:val="003662CE"/>
    <w:rsid w:val="00366490"/>
    <w:rsid w:val="003664A2"/>
    <w:rsid w:val="00366DC5"/>
    <w:rsid w:val="003670A8"/>
    <w:rsid w:val="00367176"/>
    <w:rsid w:val="003671C5"/>
    <w:rsid w:val="00367272"/>
    <w:rsid w:val="00367304"/>
    <w:rsid w:val="0036731D"/>
    <w:rsid w:val="003676E8"/>
    <w:rsid w:val="00367742"/>
    <w:rsid w:val="00367A73"/>
    <w:rsid w:val="003702A5"/>
    <w:rsid w:val="00370448"/>
    <w:rsid w:val="003707C3"/>
    <w:rsid w:val="00370EBA"/>
    <w:rsid w:val="003711CA"/>
    <w:rsid w:val="0037125B"/>
    <w:rsid w:val="00371A4C"/>
    <w:rsid w:val="00371FAE"/>
    <w:rsid w:val="003721E8"/>
    <w:rsid w:val="00372412"/>
    <w:rsid w:val="00372578"/>
    <w:rsid w:val="00372847"/>
    <w:rsid w:val="00372A9C"/>
    <w:rsid w:val="00373039"/>
    <w:rsid w:val="00373AF4"/>
    <w:rsid w:val="00373C20"/>
    <w:rsid w:val="00373DD0"/>
    <w:rsid w:val="00373DFF"/>
    <w:rsid w:val="00373F7F"/>
    <w:rsid w:val="00373FB8"/>
    <w:rsid w:val="003741CD"/>
    <w:rsid w:val="003744CD"/>
    <w:rsid w:val="00374538"/>
    <w:rsid w:val="00374674"/>
    <w:rsid w:val="003746DF"/>
    <w:rsid w:val="00374B1E"/>
    <w:rsid w:val="00375096"/>
    <w:rsid w:val="00375471"/>
    <w:rsid w:val="00375B56"/>
    <w:rsid w:val="00375D06"/>
    <w:rsid w:val="00375DDE"/>
    <w:rsid w:val="003764EB"/>
    <w:rsid w:val="00376567"/>
    <w:rsid w:val="003766E8"/>
    <w:rsid w:val="0037680C"/>
    <w:rsid w:val="00376890"/>
    <w:rsid w:val="00376A7A"/>
    <w:rsid w:val="00376AA5"/>
    <w:rsid w:val="00376B21"/>
    <w:rsid w:val="00377130"/>
    <w:rsid w:val="0037714C"/>
    <w:rsid w:val="003773D8"/>
    <w:rsid w:val="00377878"/>
    <w:rsid w:val="00377990"/>
    <w:rsid w:val="00377E69"/>
    <w:rsid w:val="00377E9E"/>
    <w:rsid w:val="00380420"/>
    <w:rsid w:val="003805D5"/>
    <w:rsid w:val="00380787"/>
    <w:rsid w:val="00380E0C"/>
    <w:rsid w:val="00380E52"/>
    <w:rsid w:val="00380EC1"/>
    <w:rsid w:val="00381026"/>
    <w:rsid w:val="0038110C"/>
    <w:rsid w:val="00381198"/>
    <w:rsid w:val="00381296"/>
    <w:rsid w:val="003814B8"/>
    <w:rsid w:val="003816B9"/>
    <w:rsid w:val="003817D0"/>
    <w:rsid w:val="00381B0F"/>
    <w:rsid w:val="00382340"/>
    <w:rsid w:val="00382562"/>
    <w:rsid w:val="00382BCB"/>
    <w:rsid w:val="00382D2F"/>
    <w:rsid w:val="00383070"/>
    <w:rsid w:val="00383CC5"/>
    <w:rsid w:val="00383FC9"/>
    <w:rsid w:val="00383FD4"/>
    <w:rsid w:val="003845E3"/>
    <w:rsid w:val="003853E2"/>
    <w:rsid w:val="00385F7E"/>
    <w:rsid w:val="003866E6"/>
    <w:rsid w:val="0038704C"/>
    <w:rsid w:val="00387137"/>
    <w:rsid w:val="0038749D"/>
    <w:rsid w:val="00387510"/>
    <w:rsid w:val="0038761A"/>
    <w:rsid w:val="00387AC1"/>
    <w:rsid w:val="00387BE7"/>
    <w:rsid w:val="00387E14"/>
    <w:rsid w:val="00387E48"/>
    <w:rsid w:val="00387ECB"/>
    <w:rsid w:val="00390036"/>
    <w:rsid w:val="00390272"/>
    <w:rsid w:val="00390B09"/>
    <w:rsid w:val="00390B29"/>
    <w:rsid w:val="00390F62"/>
    <w:rsid w:val="003913BE"/>
    <w:rsid w:val="0039155A"/>
    <w:rsid w:val="00391B4F"/>
    <w:rsid w:val="00391CA4"/>
    <w:rsid w:val="00391D5C"/>
    <w:rsid w:val="00391E6E"/>
    <w:rsid w:val="00391FBB"/>
    <w:rsid w:val="003926D6"/>
    <w:rsid w:val="00392CE2"/>
    <w:rsid w:val="00392CFF"/>
    <w:rsid w:val="0039301B"/>
    <w:rsid w:val="003930FB"/>
    <w:rsid w:val="0039357E"/>
    <w:rsid w:val="00393F8E"/>
    <w:rsid w:val="00393FB3"/>
    <w:rsid w:val="003941D2"/>
    <w:rsid w:val="0039496E"/>
    <w:rsid w:val="00395156"/>
    <w:rsid w:val="00395344"/>
    <w:rsid w:val="0039574F"/>
    <w:rsid w:val="003960DE"/>
    <w:rsid w:val="0039665F"/>
    <w:rsid w:val="0039674A"/>
    <w:rsid w:val="00396C0C"/>
    <w:rsid w:val="00396FCC"/>
    <w:rsid w:val="0039722D"/>
    <w:rsid w:val="0039772D"/>
    <w:rsid w:val="00397744"/>
    <w:rsid w:val="00397985"/>
    <w:rsid w:val="00397BBF"/>
    <w:rsid w:val="00397CF5"/>
    <w:rsid w:val="003A0407"/>
    <w:rsid w:val="003A087D"/>
    <w:rsid w:val="003A0881"/>
    <w:rsid w:val="003A09D2"/>
    <w:rsid w:val="003A0DCE"/>
    <w:rsid w:val="003A0DF0"/>
    <w:rsid w:val="003A0F9A"/>
    <w:rsid w:val="003A1435"/>
    <w:rsid w:val="003A16F3"/>
    <w:rsid w:val="003A1811"/>
    <w:rsid w:val="003A18DF"/>
    <w:rsid w:val="003A1CDE"/>
    <w:rsid w:val="003A1D72"/>
    <w:rsid w:val="003A2277"/>
    <w:rsid w:val="003A2531"/>
    <w:rsid w:val="003A2535"/>
    <w:rsid w:val="003A2E01"/>
    <w:rsid w:val="003A362E"/>
    <w:rsid w:val="003A3BCA"/>
    <w:rsid w:val="003A431B"/>
    <w:rsid w:val="003A4338"/>
    <w:rsid w:val="003A465D"/>
    <w:rsid w:val="003A481F"/>
    <w:rsid w:val="003A4972"/>
    <w:rsid w:val="003A49D8"/>
    <w:rsid w:val="003A4B43"/>
    <w:rsid w:val="003A4DFD"/>
    <w:rsid w:val="003A4ECE"/>
    <w:rsid w:val="003A50EB"/>
    <w:rsid w:val="003A5C53"/>
    <w:rsid w:val="003A61E5"/>
    <w:rsid w:val="003A62AB"/>
    <w:rsid w:val="003A69DF"/>
    <w:rsid w:val="003A6FE1"/>
    <w:rsid w:val="003B02A3"/>
    <w:rsid w:val="003B0EE1"/>
    <w:rsid w:val="003B125F"/>
    <w:rsid w:val="003B126F"/>
    <w:rsid w:val="003B1378"/>
    <w:rsid w:val="003B16F2"/>
    <w:rsid w:val="003B186D"/>
    <w:rsid w:val="003B198A"/>
    <w:rsid w:val="003B1B91"/>
    <w:rsid w:val="003B1D44"/>
    <w:rsid w:val="003B1D95"/>
    <w:rsid w:val="003B209E"/>
    <w:rsid w:val="003B218A"/>
    <w:rsid w:val="003B2721"/>
    <w:rsid w:val="003B2A0D"/>
    <w:rsid w:val="003B2A32"/>
    <w:rsid w:val="003B2F3C"/>
    <w:rsid w:val="003B3B29"/>
    <w:rsid w:val="003B3E28"/>
    <w:rsid w:val="003B40B3"/>
    <w:rsid w:val="003B43A4"/>
    <w:rsid w:val="003B464B"/>
    <w:rsid w:val="003B4B9F"/>
    <w:rsid w:val="003B4E8F"/>
    <w:rsid w:val="003B4EF9"/>
    <w:rsid w:val="003B5236"/>
    <w:rsid w:val="003B544A"/>
    <w:rsid w:val="003B550C"/>
    <w:rsid w:val="003B5A6E"/>
    <w:rsid w:val="003B5B9C"/>
    <w:rsid w:val="003B5C05"/>
    <w:rsid w:val="003B5CBB"/>
    <w:rsid w:val="003B5E13"/>
    <w:rsid w:val="003B5F61"/>
    <w:rsid w:val="003B6063"/>
    <w:rsid w:val="003B60DE"/>
    <w:rsid w:val="003B6169"/>
    <w:rsid w:val="003B6616"/>
    <w:rsid w:val="003B6696"/>
    <w:rsid w:val="003B673C"/>
    <w:rsid w:val="003B6944"/>
    <w:rsid w:val="003B6957"/>
    <w:rsid w:val="003B6AE5"/>
    <w:rsid w:val="003B729D"/>
    <w:rsid w:val="003B7312"/>
    <w:rsid w:val="003B7E6D"/>
    <w:rsid w:val="003B7EFD"/>
    <w:rsid w:val="003B7F1D"/>
    <w:rsid w:val="003B7F26"/>
    <w:rsid w:val="003C04B3"/>
    <w:rsid w:val="003C09A1"/>
    <w:rsid w:val="003C0DE2"/>
    <w:rsid w:val="003C13A1"/>
    <w:rsid w:val="003C14E0"/>
    <w:rsid w:val="003C1A8F"/>
    <w:rsid w:val="003C2A44"/>
    <w:rsid w:val="003C2AA2"/>
    <w:rsid w:val="003C2AE6"/>
    <w:rsid w:val="003C2C62"/>
    <w:rsid w:val="003C2DD7"/>
    <w:rsid w:val="003C3252"/>
    <w:rsid w:val="003C325B"/>
    <w:rsid w:val="003C33B2"/>
    <w:rsid w:val="003C374B"/>
    <w:rsid w:val="003C37D1"/>
    <w:rsid w:val="003C3C5B"/>
    <w:rsid w:val="003C3F8B"/>
    <w:rsid w:val="003C46E5"/>
    <w:rsid w:val="003C4736"/>
    <w:rsid w:val="003C4819"/>
    <w:rsid w:val="003C4AA8"/>
    <w:rsid w:val="003C4B53"/>
    <w:rsid w:val="003C4BA7"/>
    <w:rsid w:val="003C4DD7"/>
    <w:rsid w:val="003C4E85"/>
    <w:rsid w:val="003C4F79"/>
    <w:rsid w:val="003C528C"/>
    <w:rsid w:val="003C574B"/>
    <w:rsid w:val="003C5F4E"/>
    <w:rsid w:val="003C6185"/>
    <w:rsid w:val="003C64D6"/>
    <w:rsid w:val="003C6DE5"/>
    <w:rsid w:val="003C6E95"/>
    <w:rsid w:val="003C7324"/>
    <w:rsid w:val="003C7362"/>
    <w:rsid w:val="003C7393"/>
    <w:rsid w:val="003C7844"/>
    <w:rsid w:val="003C792E"/>
    <w:rsid w:val="003C79A7"/>
    <w:rsid w:val="003C7D7B"/>
    <w:rsid w:val="003D00DD"/>
    <w:rsid w:val="003D04B8"/>
    <w:rsid w:val="003D0629"/>
    <w:rsid w:val="003D0776"/>
    <w:rsid w:val="003D09EE"/>
    <w:rsid w:val="003D0B72"/>
    <w:rsid w:val="003D121B"/>
    <w:rsid w:val="003D14AE"/>
    <w:rsid w:val="003D1511"/>
    <w:rsid w:val="003D19AA"/>
    <w:rsid w:val="003D1C86"/>
    <w:rsid w:val="003D1DFC"/>
    <w:rsid w:val="003D2899"/>
    <w:rsid w:val="003D28D2"/>
    <w:rsid w:val="003D2964"/>
    <w:rsid w:val="003D2A77"/>
    <w:rsid w:val="003D2AB9"/>
    <w:rsid w:val="003D2C01"/>
    <w:rsid w:val="003D2DA0"/>
    <w:rsid w:val="003D2E1D"/>
    <w:rsid w:val="003D2E7E"/>
    <w:rsid w:val="003D2EF7"/>
    <w:rsid w:val="003D303D"/>
    <w:rsid w:val="003D33D3"/>
    <w:rsid w:val="003D378D"/>
    <w:rsid w:val="003D3A5D"/>
    <w:rsid w:val="003D3A7C"/>
    <w:rsid w:val="003D3D03"/>
    <w:rsid w:val="003D48BB"/>
    <w:rsid w:val="003D49EE"/>
    <w:rsid w:val="003D5117"/>
    <w:rsid w:val="003D5347"/>
    <w:rsid w:val="003D5384"/>
    <w:rsid w:val="003D554C"/>
    <w:rsid w:val="003D562D"/>
    <w:rsid w:val="003D5988"/>
    <w:rsid w:val="003D5D08"/>
    <w:rsid w:val="003D5F1A"/>
    <w:rsid w:val="003D6429"/>
    <w:rsid w:val="003D6DD5"/>
    <w:rsid w:val="003D74C7"/>
    <w:rsid w:val="003D7886"/>
    <w:rsid w:val="003D7BC0"/>
    <w:rsid w:val="003D7E8C"/>
    <w:rsid w:val="003D7EDC"/>
    <w:rsid w:val="003E052B"/>
    <w:rsid w:val="003E0A6E"/>
    <w:rsid w:val="003E0AF7"/>
    <w:rsid w:val="003E0ECB"/>
    <w:rsid w:val="003E142E"/>
    <w:rsid w:val="003E1493"/>
    <w:rsid w:val="003E1B01"/>
    <w:rsid w:val="003E289A"/>
    <w:rsid w:val="003E2920"/>
    <w:rsid w:val="003E2BE4"/>
    <w:rsid w:val="003E2FD7"/>
    <w:rsid w:val="003E301F"/>
    <w:rsid w:val="003E30CD"/>
    <w:rsid w:val="003E3109"/>
    <w:rsid w:val="003E31E9"/>
    <w:rsid w:val="003E33A7"/>
    <w:rsid w:val="003E3479"/>
    <w:rsid w:val="003E34F1"/>
    <w:rsid w:val="003E3A29"/>
    <w:rsid w:val="003E3A2A"/>
    <w:rsid w:val="003E417C"/>
    <w:rsid w:val="003E41D4"/>
    <w:rsid w:val="003E43BE"/>
    <w:rsid w:val="003E43EC"/>
    <w:rsid w:val="003E43EF"/>
    <w:rsid w:val="003E4748"/>
    <w:rsid w:val="003E4A68"/>
    <w:rsid w:val="003E4B8B"/>
    <w:rsid w:val="003E4D0B"/>
    <w:rsid w:val="003E4E11"/>
    <w:rsid w:val="003E51FF"/>
    <w:rsid w:val="003E569F"/>
    <w:rsid w:val="003E59DF"/>
    <w:rsid w:val="003E5A15"/>
    <w:rsid w:val="003E5B3E"/>
    <w:rsid w:val="003E5E9A"/>
    <w:rsid w:val="003E62A0"/>
    <w:rsid w:val="003E659C"/>
    <w:rsid w:val="003E66EB"/>
    <w:rsid w:val="003E681E"/>
    <w:rsid w:val="003E68DC"/>
    <w:rsid w:val="003E6B06"/>
    <w:rsid w:val="003E6CAF"/>
    <w:rsid w:val="003E6D02"/>
    <w:rsid w:val="003E6DBE"/>
    <w:rsid w:val="003E721E"/>
    <w:rsid w:val="003E735B"/>
    <w:rsid w:val="003E78B2"/>
    <w:rsid w:val="003E7928"/>
    <w:rsid w:val="003E7BA1"/>
    <w:rsid w:val="003E7C88"/>
    <w:rsid w:val="003E7D9F"/>
    <w:rsid w:val="003F0563"/>
    <w:rsid w:val="003F0613"/>
    <w:rsid w:val="003F0B37"/>
    <w:rsid w:val="003F0B5A"/>
    <w:rsid w:val="003F0D9E"/>
    <w:rsid w:val="003F0E8B"/>
    <w:rsid w:val="003F0F07"/>
    <w:rsid w:val="003F12A0"/>
    <w:rsid w:val="003F1709"/>
    <w:rsid w:val="003F1B09"/>
    <w:rsid w:val="003F1C85"/>
    <w:rsid w:val="003F1EF2"/>
    <w:rsid w:val="003F2361"/>
    <w:rsid w:val="003F28D5"/>
    <w:rsid w:val="003F2967"/>
    <w:rsid w:val="003F2F00"/>
    <w:rsid w:val="003F328C"/>
    <w:rsid w:val="003F35F3"/>
    <w:rsid w:val="003F380D"/>
    <w:rsid w:val="003F3814"/>
    <w:rsid w:val="003F3A95"/>
    <w:rsid w:val="003F3FA1"/>
    <w:rsid w:val="003F40DB"/>
    <w:rsid w:val="003F4214"/>
    <w:rsid w:val="003F43C2"/>
    <w:rsid w:val="003F496E"/>
    <w:rsid w:val="003F4A35"/>
    <w:rsid w:val="003F4B97"/>
    <w:rsid w:val="003F4DFE"/>
    <w:rsid w:val="003F501C"/>
    <w:rsid w:val="003F5718"/>
    <w:rsid w:val="003F5E71"/>
    <w:rsid w:val="003F5EB8"/>
    <w:rsid w:val="003F5F8D"/>
    <w:rsid w:val="003F6DC7"/>
    <w:rsid w:val="003F722F"/>
    <w:rsid w:val="003F764D"/>
    <w:rsid w:val="003F77FE"/>
    <w:rsid w:val="003F7C45"/>
    <w:rsid w:val="003F7FEC"/>
    <w:rsid w:val="00400152"/>
    <w:rsid w:val="0040056F"/>
    <w:rsid w:val="00400833"/>
    <w:rsid w:val="0040089E"/>
    <w:rsid w:val="00400901"/>
    <w:rsid w:val="00400A3C"/>
    <w:rsid w:val="00400D48"/>
    <w:rsid w:val="00401233"/>
    <w:rsid w:val="0040139E"/>
    <w:rsid w:val="00401437"/>
    <w:rsid w:val="004017D4"/>
    <w:rsid w:val="00401DE9"/>
    <w:rsid w:val="00401F3D"/>
    <w:rsid w:val="00402281"/>
    <w:rsid w:val="004029DE"/>
    <w:rsid w:val="00402B88"/>
    <w:rsid w:val="00402DE7"/>
    <w:rsid w:val="0040334E"/>
    <w:rsid w:val="00403EC2"/>
    <w:rsid w:val="0040443F"/>
    <w:rsid w:val="0040481A"/>
    <w:rsid w:val="0040522A"/>
    <w:rsid w:val="00405EB1"/>
    <w:rsid w:val="00406255"/>
    <w:rsid w:val="0040639B"/>
    <w:rsid w:val="004063CE"/>
    <w:rsid w:val="004067BD"/>
    <w:rsid w:val="00406E3C"/>
    <w:rsid w:val="0040784D"/>
    <w:rsid w:val="00407A43"/>
    <w:rsid w:val="00407E15"/>
    <w:rsid w:val="00410094"/>
    <w:rsid w:val="004103F2"/>
    <w:rsid w:val="00410401"/>
    <w:rsid w:val="00410686"/>
    <w:rsid w:val="00410953"/>
    <w:rsid w:val="00410A28"/>
    <w:rsid w:val="00410B13"/>
    <w:rsid w:val="00410B4D"/>
    <w:rsid w:val="00410B7F"/>
    <w:rsid w:val="00410E23"/>
    <w:rsid w:val="00411064"/>
    <w:rsid w:val="004110FF"/>
    <w:rsid w:val="00411500"/>
    <w:rsid w:val="004115DD"/>
    <w:rsid w:val="0041175D"/>
    <w:rsid w:val="00411E7A"/>
    <w:rsid w:val="00411FC4"/>
    <w:rsid w:val="004120B2"/>
    <w:rsid w:val="00412135"/>
    <w:rsid w:val="004122E9"/>
    <w:rsid w:val="00412864"/>
    <w:rsid w:val="00412E9B"/>
    <w:rsid w:val="0041304B"/>
    <w:rsid w:val="004131AE"/>
    <w:rsid w:val="00413449"/>
    <w:rsid w:val="00413654"/>
    <w:rsid w:val="00413944"/>
    <w:rsid w:val="00413BA7"/>
    <w:rsid w:val="00413D0A"/>
    <w:rsid w:val="00414087"/>
    <w:rsid w:val="00414281"/>
    <w:rsid w:val="004143EF"/>
    <w:rsid w:val="00414648"/>
    <w:rsid w:val="004147F5"/>
    <w:rsid w:val="00414810"/>
    <w:rsid w:val="00414AEE"/>
    <w:rsid w:val="00414CCE"/>
    <w:rsid w:val="00415936"/>
    <w:rsid w:val="0041599F"/>
    <w:rsid w:val="00415B51"/>
    <w:rsid w:val="00416007"/>
    <w:rsid w:val="0041655A"/>
    <w:rsid w:val="0041692B"/>
    <w:rsid w:val="00416A93"/>
    <w:rsid w:val="00416B4D"/>
    <w:rsid w:val="00416BBC"/>
    <w:rsid w:val="00416C75"/>
    <w:rsid w:val="00416E34"/>
    <w:rsid w:val="0041728F"/>
    <w:rsid w:val="00417329"/>
    <w:rsid w:val="004175AA"/>
    <w:rsid w:val="00417990"/>
    <w:rsid w:val="00417C02"/>
    <w:rsid w:val="00417D52"/>
    <w:rsid w:val="004209CC"/>
    <w:rsid w:val="00420C8B"/>
    <w:rsid w:val="00420CB4"/>
    <w:rsid w:val="00420EA8"/>
    <w:rsid w:val="00421098"/>
    <w:rsid w:val="0042126A"/>
    <w:rsid w:val="0042157E"/>
    <w:rsid w:val="00421A50"/>
    <w:rsid w:val="00421FCF"/>
    <w:rsid w:val="004221FC"/>
    <w:rsid w:val="004227CF"/>
    <w:rsid w:val="004232BF"/>
    <w:rsid w:val="004232CE"/>
    <w:rsid w:val="00423870"/>
    <w:rsid w:val="00423DF4"/>
    <w:rsid w:val="00423E6A"/>
    <w:rsid w:val="00423EEA"/>
    <w:rsid w:val="00424400"/>
    <w:rsid w:val="004248B3"/>
    <w:rsid w:val="00424C98"/>
    <w:rsid w:val="00424D41"/>
    <w:rsid w:val="004252F4"/>
    <w:rsid w:val="004253C1"/>
    <w:rsid w:val="004255CB"/>
    <w:rsid w:val="00425ADF"/>
    <w:rsid w:val="00425B68"/>
    <w:rsid w:val="004262BF"/>
    <w:rsid w:val="00426599"/>
    <w:rsid w:val="00426A72"/>
    <w:rsid w:val="00426B11"/>
    <w:rsid w:val="0042764B"/>
    <w:rsid w:val="00427B54"/>
    <w:rsid w:val="00427F49"/>
    <w:rsid w:val="00430EC4"/>
    <w:rsid w:val="00431204"/>
    <w:rsid w:val="00431248"/>
    <w:rsid w:val="0043152B"/>
    <w:rsid w:val="004316B8"/>
    <w:rsid w:val="004316B9"/>
    <w:rsid w:val="00431832"/>
    <w:rsid w:val="00431985"/>
    <w:rsid w:val="00431A01"/>
    <w:rsid w:val="00431C7E"/>
    <w:rsid w:val="00431E10"/>
    <w:rsid w:val="00433279"/>
    <w:rsid w:val="00433321"/>
    <w:rsid w:val="004336D7"/>
    <w:rsid w:val="00433C5E"/>
    <w:rsid w:val="004345EC"/>
    <w:rsid w:val="00434A4D"/>
    <w:rsid w:val="004350E4"/>
    <w:rsid w:val="00435664"/>
    <w:rsid w:val="00435C18"/>
    <w:rsid w:val="00435EE2"/>
    <w:rsid w:val="00436751"/>
    <w:rsid w:val="00436BB8"/>
    <w:rsid w:val="00436D8A"/>
    <w:rsid w:val="00437138"/>
    <w:rsid w:val="0043727C"/>
    <w:rsid w:val="00437575"/>
    <w:rsid w:val="004377A2"/>
    <w:rsid w:val="00437868"/>
    <w:rsid w:val="00437E37"/>
    <w:rsid w:val="0044015E"/>
    <w:rsid w:val="0044050F"/>
    <w:rsid w:val="004406E7"/>
    <w:rsid w:val="00440BD9"/>
    <w:rsid w:val="00440D70"/>
    <w:rsid w:val="0044110A"/>
    <w:rsid w:val="0044114F"/>
    <w:rsid w:val="0044127F"/>
    <w:rsid w:val="004414A7"/>
    <w:rsid w:val="00441C05"/>
    <w:rsid w:val="00441C62"/>
    <w:rsid w:val="00441F25"/>
    <w:rsid w:val="004422BC"/>
    <w:rsid w:val="00442301"/>
    <w:rsid w:val="0044239B"/>
    <w:rsid w:val="00442594"/>
    <w:rsid w:val="00442597"/>
    <w:rsid w:val="00442904"/>
    <w:rsid w:val="0044312D"/>
    <w:rsid w:val="0044317C"/>
    <w:rsid w:val="0044331A"/>
    <w:rsid w:val="00443759"/>
    <w:rsid w:val="004439C4"/>
    <w:rsid w:val="00443A65"/>
    <w:rsid w:val="00443E4A"/>
    <w:rsid w:val="0044467F"/>
    <w:rsid w:val="00444AAE"/>
    <w:rsid w:val="00445083"/>
    <w:rsid w:val="004451ED"/>
    <w:rsid w:val="00445324"/>
    <w:rsid w:val="00445567"/>
    <w:rsid w:val="00445879"/>
    <w:rsid w:val="0044592A"/>
    <w:rsid w:val="00445A78"/>
    <w:rsid w:val="00445B7E"/>
    <w:rsid w:val="004460F6"/>
    <w:rsid w:val="004464F8"/>
    <w:rsid w:val="00446584"/>
    <w:rsid w:val="00447359"/>
    <w:rsid w:val="0044746A"/>
    <w:rsid w:val="00447543"/>
    <w:rsid w:val="00447D41"/>
    <w:rsid w:val="004503E3"/>
    <w:rsid w:val="004506BD"/>
    <w:rsid w:val="004506CE"/>
    <w:rsid w:val="00450BAD"/>
    <w:rsid w:val="00451DC5"/>
    <w:rsid w:val="00451E5F"/>
    <w:rsid w:val="00451F14"/>
    <w:rsid w:val="004520B8"/>
    <w:rsid w:val="004521E4"/>
    <w:rsid w:val="004525BE"/>
    <w:rsid w:val="004532DE"/>
    <w:rsid w:val="004534DE"/>
    <w:rsid w:val="00453642"/>
    <w:rsid w:val="00453AAE"/>
    <w:rsid w:val="00453C8C"/>
    <w:rsid w:val="00453F74"/>
    <w:rsid w:val="0045432D"/>
    <w:rsid w:val="0045442B"/>
    <w:rsid w:val="004544EA"/>
    <w:rsid w:val="0045454E"/>
    <w:rsid w:val="004547F6"/>
    <w:rsid w:val="00454AA2"/>
    <w:rsid w:val="00454D7D"/>
    <w:rsid w:val="00454F24"/>
    <w:rsid w:val="004556F3"/>
    <w:rsid w:val="00455999"/>
    <w:rsid w:val="00455B06"/>
    <w:rsid w:val="00455B6B"/>
    <w:rsid w:val="00455EA7"/>
    <w:rsid w:val="00455F01"/>
    <w:rsid w:val="00455F31"/>
    <w:rsid w:val="0045601A"/>
    <w:rsid w:val="004561D9"/>
    <w:rsid w:val="004565A6"/>
    <w:rsid w:val="00456CAE"/>
    <w:rsid w:val="00457229"/>
    <w:rsid w:val="00457360"/>
    <w:rsid w:val="00457ADE"/>
    <w:rsid w:val="00457BA6"/>
    <w:rsid w:val="00460663"/>
    <w:rsid w:val="00460D1F"/>
    <w:rsid w:val="00460F7B"/>
    <w:rsid w:val="00461838"/>
    <w:rsid w:val="00461E27"/>
    <w:rsid w:val="00461E4B"/>
    <w:rsid w:val="00461ED9"/>
    <w:rsid w:val="004622C9"/>
    <w:rsid w:val="004625BF"/>
    <w:rsid w:val="00462644"/>
    <w:rsid w:val="00462677"/>
    <w:rsid w:val="004627F1"/>
    <w:rsid w:val="004629EA"/>
    <w:rsid w:val="00462D19"/>
    <w:rsid w:val="00462F84"/>
    <w:rsid w:val="004630D6"/>
    <w:rsid w:val="0046333F"/>
    <w:rsid w:val="004633CC"/>
    <w:rsid w:val="0046353B"/>
    <w:rsid w:val="00463DCD"/>
    <w:rsid w:val="00463F2A"/>
    <w:rsid w:val="00464339"/>
    <w:rsid w:val="004644ED"/>
    <w:rsid w:val="0046494C"/>
    <w:rsid w:val="00464B91"/>
    <w:rsid w:val="00464CAC"/>
    <w:rsid w:val="00464E5C"/>
    <w:rsid w:val="00465379"/>
    <w:rsid w:val="00465612"/>
    <w:rsid w:val="004661C6"/>
    <w:rsid w:val="0046692E"/>
    <w:rsid w:val="004669C1"/>
    <w:rsid w:val="00466B4E"/>
    <w:rsid w:val="004677D5"/>
    <w:rsid w:val="00467A33"/>
    <w:rsid w:val="00467ADA"/>
    <w:rsid w:val="00470912"/>
    <w:rsid w:val="004709BF"/>
    <w:rsid w:val="00470E83"/>
    <w:rsid w:val="004712DF"/>
    <w:rsid w:val="00471A99"/>
    <w:rsid w:val="00471AC9"/>
    <w:rsid w:val="00472408"/>
    <w:rsid w:val="004724CF"/>
    <w:rsid w:val="00472C08"/>
    <w:rsid w:val="00472F2C"/>
    <w:rsid w:val="0047326B"/>
    <w:rsid w:val="00473821"/>
    <w:rsid w:val="004739A3"/>
    <w:rsid w:val="004739FE"/>
    <w:rsid w:val="00473C28"/>
    <w:rsid w:val="00473C49"/>
    <w:rsid w:val="00473DAE"/>
    <w:rsid w:val="00473F54"/>
    <w:rsid w:val="0047447A"/>
    <w:rsid w:val="00474689"/>
    <w:rsid w:val="00474BF5"/>
    <w:rsid w:val="00474D2B"/>
    <w:rsid w:val="00474F84"/>
    <w:rsid w:val="0047516F"/>
    <w:rsid w:val="00475649"/>
    <w:rsid w:val="004758DF"/>
    <w:rsid w:val="00475965"/>
    <w:rsid w:val="00475B8F"/>
    <w:rsid w:val="00475FCE"/>
    <w:rsid w:val="004764E0"/>
    <w:rsid w:val="004765A6"/>
    <w:rsid w:val="00477221"/>
    <w:rsid w:val="00477276"/>
    <w:rsid w:val="00477321"/>
    <w:rsid w:val="004776A3"/>
    <w:rsid w:val="0048006F"/>
    <w:rsid w:val="0048038C"/>
    <w:rsid w:val="004803CB"/>
    <w:rsid w:val="0048055C"/>
    <w:rsid w:val="0048063F"/>
    <w:rsid w:val="00480986"/>
    <w:rsid w:val="00481267"/>
    <w:rsid w:val="004815FF"/>
    <w:rsid w:val="00481771"/>
    <w:rsid w:val="004817DC"/>
    <w:rsid w:val="00481CA6"/>
    <w:rsid w:val="00481D3C"/>
    <w:rsid w:val="0048233E"/>
    <w:rsid w:val="0048283F"/>
    <w:rsid w:val="00482BB3"/>
    <w:rsid w:val="00482C7F"/>
    <w:rsid w:val="00482CE2"/>
    <w:rsid w:val="00483021"/>
    <w:rsid w:val="004831BB"/>
    <w:rsid w:val="00483475"/>
    <w:rsid w:val="00483918"/>
    <w:rsid w:val="00483973"/>
    <w:rsid w:val="00483DAE"/>
    <w:rsid w:val="00483FCB"/>
    <w:rsid w:val="004842E3"/>
    <w:rsid w:val="00484361"/>
    <w:rsid w:val="0048438F"/>
    <w:rsid w:val="00484458"/>
    <w:rsid w:val="00484641"/>
    <w:rsid w:val="00484789"/>
    <w:rsid w:val="00484B67"/>
    <w:rsid w:val="00485264"/>
    <w:rsid w:val="004857BF"/>
    <w:rsid w:val="00485895"/>
    <w:rsid w:val="00485917"/>
    <w:rsid w:val="00485AB3"/>
    <w:rsid w:val="00485D8D"/>
    <w:rsid w:val="00486525"/>
    <w:rsid w:val="00486BAB"/>
    <w:rsid w:val="00486EA0"/>
    <w:rsid w:val="0048795E"/>
    <w:rsid w:val="0049005C"/>
    <w:rsid w:val="0049006F"/>
    <w:rsid w:val="004901C5"/>
    <w:rsid w:val="004903CF"/>
    <w:rsid w:val="00490616"/>
    <w:rsid w:val="00490643"/>
    <w:rsid w:val="004909BA"/>
    <w:rsid w:val="00490B10"/>
    <w:rsid w:val="00490E74"/>
    <w:rsid w:val="0049115E"/>
    <w:rsid w:val="004911FB"/>
    <w:rsid w:val="0049151E"/>
    <w:rsid w:val="00491693"/>
    <w:rsid w:val="004922DF"/>
    <w:rsid w:val="00492428"/>
    <w:rsid w:val="00492730"/>
    <w:rsid w:val="0049284A"/>
    <w:rsid w:val="00493337"/>
    <w:rsid w:val="0049374D"/>
    <w:rsid w:val="00493A88"/>
    <w:rsid w:val="00493AB0"/>
    <w:rsid w:val="0049424D"/>
    <w:rsid w:val="00494D00"/>
    <w:rsid w:val="00494E2A"/>
    <w:rsid w:val="004951B6"/>
    <w:rsid w:val="0049575F"/>
    <w:rsid w:val="0049592D"/>
    <w:rsid w:val="00495CF1"/>
    <w:rsid w:val="00495F4C"/>
    <w:rsid w:val="00496675"/>
    <w:rsid w:val="0049681C"/>
    <w:rsid w:val="004969EF"/>
    <w:rsid w:val="00496C14"/>
    <w:rsid w:val="004970A2"/>
    <w:rsid w:val="004970FE"/>
    <w:rsid w:val="0049776B"/>
    <w:rsid w:val="004978E0"/>
    <w:rsid w:val="004A0034"/>
    <w:rsid w:val="004A042C"/>
    <w:rsid w:val="004A1134"/>
    <w:rsid w:val="004A11BF"/>
    <w:rsid w:val="004A12BC"/>
    <w:rsid w:val="004A178A"/>
    <w:rsid w:val="004A1DDA"/>
    <w:rsid w:val="004A1F69"/>
    <w:rsid w:val="004A2023"/>
    <w:rsid w:val="004A241E"/>
    <w:rsid w:val="004A290C"/>
    <w:rsid w:val="004A2A73"/>
    <w:rsid w:val="004A2AE8"/>
    <w:rsid w:val="004A2CA3"/>
    <w:rsid w:val="004A2CC3"/>
    <w:rsid w:val="004A318C"/>
    <w:rsid w:val="004A3237"/>
    <w:rsid w:val="004A3DFA"/>
    <w:rsid w:val="004A4069"/>
    <w:rsid w:val="004A42B1"/>
    <w:rsid w:val="004A4A19"/>
    <w:rsid w:val="004A4A90"/>
    <w:rsid w:val="004A4ABE"/>
    <w:rsid w:val="004A4C12"/>
    <w:rsid w:val="004A4C5B"/>
    <w:rsid w:val="004A4F37"/>
    <w:rsid w:val="004A4FEE"/>
    <w:rsid w:val="004A517F"/>
    <w:rsid w:val="004A549B"/>
    <w:rsid w:val="004A5745"/>
    <w:rsid w:val="004A581B"/>
    <w:rsid w:val="004A5943"/>
    <w:rsid w:val="004A5B0E"/>
    <w:rsid w:val="004A5D23"/>
    <w:rsid w:val="004A5D5D"/>
    <w:rsid w:val="004A5F96"/>
    <w:rsid w:val="004A62B8"/>
    <w:rsid w:val="004A6331"/>
    <w:rsid w:val="004A6980"/>
    <w:rsid w:val="004A6A8F"/>
    <w:rsid w:val="004A6AC8"/>
    <w:rsid w:val="004A6C2A"/>
    <w:rsid w:val="004A6E00"/>
    <w:rsid w:val="004A6E86"/>
    <w:rsid w:val="004A761B"/>
    <w:rsid w:val="004A7E0A"/>
    <w:rsid w:val="004A7F94"/>
    <w:rsid w:val="004B03DB"/>
    <w:rsid w:val="004B0663"/>
    <w:rsid w:val="004B06DA"/>
    <w:rsid w:val="004B0D49"/>
    <w:rsid w:val="004B1B6F"/>
    <w:rsid w:val="004B1E5F"/>
    <w:rsid w:val="004B1EEB"/>
    <w:rsid w:val="004B1F17"/>
    <w:rsid w:val="004B2079"/>
    <w:rsid w:val="004B2338"/>
    <w:rsid w:val="004B29BD"/>
    <w:rsid w:val="004B2BEA"/>
    <w:rsid w:val="004B302A"/>
    <w:rsid w:val="004B3209"/>
    <w:rsid w:val="004B323A"/>
    <w:rsid w:val="004B3518"/>
    <w:rsid w:val="004B3632"/>
    <w:rsid w:val="004B38F5"/>
    <w:rsid w:val="004B3A5F"/>
    <w:rsid w:val="004B40E6"/>
    <w:rsid w:val="004B432F"/>
    <w:rsid w:val="004B4BC9"/>
    <w:rsid w:val="004B51BB"/>
    <w:rsid w:val="004B5364"/>
    <w:rsid w:val="004B54F6"/>
    <w:rsid w:val="004B5A92"/>
    <w:rsid w:val="004B6101"/>
    <w:rsid w:val="004B64D2"/>
    <w:rsid w:val="004B6CA6"/>
    <w:rsid w:val="004B6DF8"/>
    <w:rsid w:val="004B7085"/>
    <w:rsid w:val="004B7138"/>
    <w:rsid w:val="004B7192"/>
    <w:rsid w:val="004B732E"/>
    <w:rsid w:val="004B74F6"/>
    <w:rsid w:val="004B7544"/>
    <w:rsid w:val="004B7656"/>
    <w:rsid w:val="004C0037"/>
    <w:rsid w:val="004C0644"/>
    <w:rsid w:val="004C067E"/>
    <w:rsid w:val="004C0764"/>
    <w:rsid w:val="004C08FF"/>
    <w:rsid w:val="004C159E"/>
    <w:rsid w:val="004C1645"/>
    <w:rsid w:val="004C1715"/>
    <w:rsid w:val="004C1843"/>
    <w:rsid w:val="004C1E61"/>
    <w:rsid w:val="004C24C2"/>
    <w:rsid w:val="004C2BCB"/>
    <w:rsid w:val="004C3197"/>
    <w:rsid w:val="004C31F2"/>
    <w:rsid w:val="004C37F1"/>
    <w:rsid w:val="004C3B5C"/>
    <w:rsid w:val="004C3CC4"/>
    <w:rsid w:val="004C4450"/>
    <w:rsid w:val="004C4786"/>
    <w:rsid w:val="004C4BA8"/>
    <w:rsid w:val="004C4F3C"/>
    <w:rsid w:val="004C532D"/>
    <w:rsid w:val="004C5780"/>
    <w:rsid w:val="004C58BD"/>
    <w:rsid w:val="004C5A01"/>
    <w:rsid w:val="004C5C6C"/>
    <w:rsid w:val="004C5DCA"/>
    <w:rsid w:val="004C607E"/>
    <w:rsid w:val="004C66BF"/>
    <w:rsid w:val="004C6FA4"/>
    <w:rsid w:val="004C7423"/>
    <w:rsid w:val="004C78A3"/>
    <w:rsid w:val="004C7A40"/>
    <w:rsid w:val="004C7E9E"/>
    <w:rsid w:val="004D015B"/>
    <w:rsid w:val="004D0A33"/>
    <w:rsid w:val="004D0CA3"/>
    <w:rsid w:val="004D0DD1"/>
    <w:rsid w:val="004D113D"/>
    <w:rsid w:val="004D12CE"/>
    <w:rsid w:val="004D1487"/>
    <w:rsid w:val="004D1DA6"/>
    <w:rsid w:val="004D2020"/>
    <w:rsid w:val="004D20A4"/>
    <w:rsid w:val="004D2490"/>
    <w:rsid w:val="004D27ED"/>
    <w:rsid w:val="004D28A4"/>
    <w:rsid w:val="004D2F20"/>
    <w:rsid w:val="004D2F2D"/>
    <w:rsid w:val="004D3167"/>
    <w:rsid w:val="004D3251"/>
    <w:rsid w:val="004D37DB"/>
    <w:rsid w:val="004D37F8"/>
    <w:rsid w:val="004D3CA0"/>
    <w:rsid w:val="004D3E4D"/>
    <w:rsid w:val="004D402D"/>
    <w:rsid w:val="004D4236"/>
    <w:rsid w:val="004D442D"/>
    <w:rsid w:val="004D48D0"/>
    <w:rsid w:val="004D4A34"/>
    <w:rsid w:val="004D4D2F"/>
    <w:rsid w:val="004D5012"/>
    <w:rsid w:val="004D50FC"/>
    <w:rsid w:val="004D532D"/>
    <w:rsid w:val="004D534A"/>
    <w:rsid w:val="004D649B"/>
    <w:rsid w:val="004D664C"/>
    <w:rsid w:val="004D6834"/>
    <w:rsid w:val="004D6894"/>
    <w:rsid w:val="004D6AD4"/>
    <w:rsid w:val="004D74F5"/>
    <w:rsid w:val="004D778A"/>
    <w:rsid w:val="004E040E"/>
    <w:rsid w:val="004E0D18"/>
    <w:rsid w:val="004E0E3A"/>
    <w:rsid w:val="004E0FC2"/>
    <w:rsid w:val="004E10B1"/>
    <w:rsid w:val="004E10E5"/>
    <w:rsid w:val="004E117B"/>
    <w:rsid w:val="004E13BC"/>
    <w:rsid w:val="004E1484"/>
    <w:rsid w:val="004E1AAE"/>
    <w:rsid w:val="004E1D10"/>
    <w:rsid w:val="004E1E3E"/>
    <w:rsid w:val="004E21F8"/>
    <w:rsid w:val="004E241B"/>
    <w:rsid w:val="004E2684"/>
    <w:rsid w:val="004E28CC"/>
    <w:rsid w:val="004E28E8"/>
    <w:rsid w:val="004E2BC4"/>
    <w:rsid w:val="004E2F76"/>
    <w:rsid w:val="004E30C8"/>
    <w:rsid w:val="004E324E"/>
    <w:rsid w:val="004E3879"/>
    <w:rsid w:val="004E3A3F"/>
    <w:rsid w:val="004E3BCF"/>
    <w:rsid w:val="004E3D38"/>
    <w:rsid w:val="004E4317"/>
    <w:rsid w:val="004E46C8"/>
    <w:rsid w:val="004E4B41"/>
    <w:rsid w:val="004E4C89"/>
    <w:rsid w:val="004E4F82"/>
    <w:rsid w:val="004E5067"/>
    <w:rsid w:val="004E5572"/>
    <w:rsid w:val="004E5583"/>
    <w:rsid w:val="004E5590"/>
    <w:rsid w:val="004E58B0"/>
    <w:rsid w:val="004E5A7E"/>
    <w:rsid w:val="004E5C51"/>
    <w:rsid w:val="004E6505"/>
    <w:rsid w:val="004E68BA"/>
    <w:rsid w:val="004E765A"/>
    <w:rsid w:val="004E77A2"/>
    <w:rsid w:val="004E7F26"/>
    <w:rsid w:val="004F014E"/>
    <w:rsid w:val="004F022C"/>
    <w:rsid w:val="004F0704"/>
    <w:rsid w:val="004F0A84"/>
    <w:rsid w:val="004F0D76"/>
    <w:rsid w:val="004F0F08"/>
    <w:rsid w:val="004F1448"/>
    <w:rsid w:val="004F1F2B"/>
    <w:rsid w:val="004F21D7"/>
    <w:rsid w:val="004F242C"/>
    <w:rsid w:val="004F270C"/>
    <w:rsid w:val="004F28C1"/>
    <w:rsid w:val="004F300B"/>
    <w:rsid w:val="004F30CC"/>
    <w:rsid w:val="004F3335"/>
    <w:rsid w:val="004F3339"/>
    <w:rsid w:val="004F345A"/>
    <w:rsid w:val="004F3878"/>
    <w:rsid w:val="004F3E8D"/>
    <w:rsid w:val="004F3FCC"/>
    <w:rsid w:val="004F420D"/>
    <w:rsid w:val="004F449F"/>
    <w:rsid w:val="004F4ADF"/>
    <w:rsid w:val="004F4C6B"/>
    <w:rsid w:val="004F4D23"/>
    <w:rsid w:val="004F587C"/>
    <w:rsid w:val="004F636E"/>
    <w:rsid w:val="004F645B"/>
    <w:rsid w:val="004F69D3"/>
    <w:rsid w:val="004F6CEA"/>
    <w:rsid w:val="004F7315"/>
    <w:rsid w:val="004F736C"/>
    <w:rsid w:val="004F744C"/>
    <w:rsid w:val="004F79BE"/>
    <w:rsid w:val="004F7DAE"/>
    <w:rsid w:val="005001C4"/>
    <w:rsid w:val="00500CF9"/>
    <w:rsid w:val="00500F19"/>
    <w:rsid w:val="00500FCC"/>
    <w:rsid w:val="00500FF3"/>
    <w:rsid w:val="0050155E"/>
    <w:rsid w:val="00501C19"/>
    <w:rsid w:val="005023DB"/>
    <w:rsid w:val="00502986"/>
    <w:rsid w:val="00502ADD"/>
    <w:rsid w:val="00503004"/>
    <w:rsid w:val="00503020"/>
    <w:rsid w:val="00503436"/>
    <w:rsid w:val="00503C17"/>
    <w:rsid w:val="00503F45"/>
    <w:rsid w:val="0050418D"/>
    <w:rsid w:val="005041A1"/>
    <w:rsid w:val="005044B2"/>
    <w:rsid w:val="00504FC4"/>
    <w:rsid w:val="00505366"/>
    <w:rsid w:val="00505484"/>
    <w:rsid w:val="00505703"/>
    <w:rsid w:val="005059B7"/>
    <w:rsid w:val="00505A92"/>
    <w:rsid w:val="00505F0A"/>
    <w:rsid w:val="00505FEC"/>
    <w:rsid w:val="00506274"/>
    <w:rsid w:val="005063BF"/>
    <w:rsid w:val="005068FC"/>
    <w:rsid w:val="00506EA6"/>
    <w:rsid w:val="0050736E"/>
    <w:rsid w:val="00507607"/>
    <w:rsid w:val="00507832"/>
    <w:rsid w:val="00507926"/>
    <w:rsid w:val="00507BAF"/>
    <w:rsid w:val="00507E37"/>
    <w:rsid w:val="00507E86"/>
    <w:rsid w:val="0051035B"/>
    <w:rsid w:val="0051050E"/>
    <w:rsid w:val="00510909"/>
    <w:rsid w:val="00510DF4"/>
    <w:rsid w:val="00510E66"/>
    <w:rsid w:val="00510F37"/>
    <w:rsid w:val="005118E2"/>
    <w:rsid w:val="00511E85"/>
    <w:rsid w:val="00512497"/>
    <w:rsid w:val="00512974"/>
    <w:rsid w:val="00512D25"/>
    <w:rsid w:val="00512E40"/>
    <w:rsid w:val="0051323D"/>
    <w:rsid w:val="00513291"/>
    <w:rsid w:val="005134E0"/>
    <w:rsid w:val="005135E5"/>
    <w:rsid w:val="00513680"/>
    <w:rsid w:val="00513877"/>
    <w:rsid w:val="00513C89"/>
    <w:rsid w:val="00513F88"/>
    <w:rsid w:val="00514252"/>
    <w:rsid w:val="0051435C"/>
    <w:rsid w:val="00514542"/>
    <w:rsid w:val="00514589"/>
    <w:rsid w:val="005145A1"/>
    <w:rsid w:val="00514751"/>
    <w:rsid w:val="005148FE"/>
    <w:rsid w:val="005149A3"/>
    <w:rsid w:val="00514A9D"/>
    <w:rsid w:val="00514ECE"/>
    <w:rsid w:val="00515224"/>
    <w:rsid w:val="005156B7"/>
    <w:rsid w:val="0051588A"/>
    <w:rsid w:val="00515BEA"/>
    <w:rsid w:val="00515D77"/>
    <w:rsid w:val="00515DFC"/>
    <w:rsid w:val="00515E76"/>
    <w:rsid w:val="00516012"/>
    <w:rsid w:val="005163F9"/>
    <w:rsid w:val="00516477"/>
    <w:rsid w:val="0051670B"/>
    <w:rsid w:val="00516820"/>
    <w:rsid w:val="00516D13"/>
    <w:rsid w:val="00516DEE"/>
    <w:rsid w:val="00516EEB"/>
    <w:rsid w:val="005171C5"/>
    <w:rsid w:val="0051748A"/>
    <w:rsid w:val="00517504"/>
    <w:rsid w:val="00517ABD"/>
    <w:rsid w:val="00517B58"/>
    <w:rsid w:val="00517BC8"/>
    <w:rsid w:val="00517BCD"/>
    <w:rsid w:val="00517EB6"/>
    <w:rsid w:val="0052026B"/>
    <w:rsid w:val="00520C24"/>
    <w:rsid w:val="00520E0E"/>
    <w:rsid w:val="005211A8"/>
    <w:rsid w:val="00521377"/>
    <w:rsid w:val="005214F7"/>
    <w:rsid w:val="00521B7C"/>
    <w:rsid w:val="00521D08"/>
    <w:rsid w:val="00521D52"/>
    <w:rsid w:val="005220B4"/>
    <w:rsid w:val="00522325"/>
    <w:rsid w:val="00523103"/>
    <w:rsid w:val="005231D2"/>
    <w:rsid w:val="00523228"/>
    <w:rsid w:val="005238E8"/>
    <w:rsid w:val="00523A8E"/>
    <w:rsid w:val="00523E39"/>
    <w:rsid w:val="00523E3C"/>
    <w:rsid w:val="00524198"/>
    <w:rsid w:val="00524350"/>
    <w:rsid w:val="00524C83"/>
    <w:rsid w:val="00524DD1"/>
    <w:rsid w:val="00525280"/>
    <w:rsid w:val="005252AB"/>
    <w:rsid w:val="005254F3"/>
    <w:rsid w:val="005255B6"/>
    <w:rsid w:val="005256DD"/>
    <w:rsid w:val="005257E9"/>
    <w:rsid w:val="00525953"/>
    <w:rsid w:val="00525ABD"/>
    <w:rsid w:val="00525CC6"/>
    <w:rsid w:val="00526049"/>
    <w:rsid w:val="005264A2"/>
    <w:rsid w:val="005269A9"/>
    <w:rsid w:val="005270EF"/>
    <w:rsid w:val="00527395"/>
    <w:rsid w:val="005274D2"/>
    <w:rsid w:val="00527619"/>
    <w:rsid w:val="00527999"/>
    <w:rsid w:val="00527C76"/>
    <w:rsid w:val="00527D91"/>
    <w:rsid w:val="00527FE5"/>
    <w:rsid w:val="005300D6"/>
    <w:rsid w:val="0053016C"/>
    <w:rsid w:val="00530B50"/>
    <w:rsid w:val="00530EA0"/>
    <w:rsid w:val="00531297"/>
    <w:rsid w:val="00531323"/>
    <w:rsid w:val="005317C1"/>
    <w:rsid w:val="005318D6"/>
    <w:rsid w:val="00531BBD"/>
    <w:rsid w:val="00531EC7"/>
    <w:rsid w:val="005320A2"/>
    <w:rsid w:val="00532177"/>
    <w:rsid w:val="005321A0"/>
    <w:rsid w:val="00532268"/>
    <w:rsid w:val="00532286"/>
    <w:rsid w:val="00532318"/>
    <w:rsid w:val="005323A0"/>
    <w:rsid w:val="0053264C"/>
    <w:rsid w:val="00532C13"/>
    <w:rsid w:val="00532CDF"/>
    <w:rsid w:val="005331C2"/>
    <w:rsid w:val="005336BB"/>
    <w:rsid w:val="00533773"/>
    <w:rsid w:val="005337DB"/>
    <w:rsid w:val="00533868"/>
    <w:rsid w:val="0053387F"/>
    <w:rsid w:val="005338E0"/>
    <w:rsid w:val="00533A34"/>
    <w:rsid w:val="00533A45"/>
    <w:rsid w:val="00534B31"/>
    <w:rsid w:val="00534E55"/>
    <w:rsid w:val="00534F63"/>
    <w:rsid w:val="005352A6"/>
    <w:rsid w:val="00535359"/>
    <w:rsid w:val="005358DD"/>
    <w:rsid w:val="00535BD9"/>
    <w:rsid w:val="00535F69"/>
    <w:rsid w:val="00536A58"/>
    <w:rsid w:val="00536C1E"/>
    <w:rsid w:val="00536F55"/>
    <w:rsid w:val="00537415"/>
    <w:rsid w:val="00537518"/>
    <w:rsid w:val="0053752E"/>
    <w:rsid w:val="00537C18"/>
    <w:rsid w:val="00537CCE"/>
    <w:rsid w:val="00537D1C"/>
    <w:rsid w:val="00537E68"/>
    <w:rsid w:val="00537F3D"/>
    <w:rsid w:val="00537FB1"/>
    <w:rsid w:val="00540523"/>
    <w:rsid w:val="00540899"/>
    <w:rsid w:val="005409BF"/>
    <w:rsid w:val="00540A9B"/>
    <w:rsid w:val="00540AC8"/>
    <w:rsid w:val="00540B36"/>
    <w:rsid w:val="005413A4"/>
    <w:rsid w:val="00541543"/>
    <w:rsid w:val="00541639"/>
    <w:rsid w:val="00541F1B"/>
    <w:rsid w:val="00542241"/>
    <w:rsid w:val="0054254B"/>
    <w:rsid w:val="00542607"/>
    <w:rsid w:val="00542B01"/>
    <w:rsid w:val="00543166"/>
    <w:rsid w:val="005432B1"/>
    <w:rsid w:val="00543CAB"/>
    <w:rsid w:val="00543D8B"/>
    <w:rsid w:val="00543EA0"/>
    <w:rsid w:val="00543F80"/>
    <w:rsid w:val="00543FD2"/>
    <w:rsid w:val="005442A9"/>
    <w:rsid w:val="005444E5"/>
    <w:rsid w:val="00544B6F"/>
    <w:rsid w:val="00544BB6"/>
    <w:rsid w:val="00544E74"/>
    <w:rsid w:val="00544ECD"/>
    <w:rsid w:val="005450D5"/>
    <w:rsid w:val="00545265"/>
    <w:rsid w:val="00545493"/>
    <w:rsid w:val="00545637"/>
    <w:rsid w:val="00545A6D"/>
    <w:rsid w:val="00545DBD"/>
    <w:rsid w:val="00546136"/>
    <w:rsid w:val="00546189"/>
    <w:rsid w:val="005463D7"/>
    <w:rsid w:val="005464F8"/>
    <w:rsid w:val="005466ED"/>
    <w:rsid w:val="00546D33"/>
    <w:rsid w:val="005473E2"/>
    <w:rsid w:val="00547936"/>
    <w:rsid w:val="00547BF2"/>
    <w:rsid w:val="00547DA7"/>
    <w:rsid w:val="0055045C"/>
    <w:rsid w:val="00550F92"/>
    <w:rsid w:val="0055107F"/>
    <w:rsid w:val="005510DB"/>
    <w:rsid w:val="00551179"/>
    <w:rsid w:val="005514C8"/>
    <w:rsid w:val="00552096"/>
    <w:rsid w:val="00553463"/>
    <w:rsid w:val="005535F7"/>
    <w:rsid w:val="005539CF"/>
    <w:rsid w:val="00554259"/>
    <w:rsid w:val="00554BED"/>
    <w:rsid w:val="00554C76"/>
    <w:rsid w:val="00554D79"/>
    <w:rsid w:val="00554E5C"/>
    <w:rsid w:val="00554FD3"/>
    <w:rsid w:val="00554FDC"/>
    <w:rsid w:val="005551DC"/>
    <w:rsid w:val="00555365"/>
    <w:rsid w:val="005555CC"/>
    <w:rsid w:val="005555D0"/>
    <w:rsid w:val="00555D00"/>
    <w:rsid w:val="00555F75"/>
    <w:rsid w:val="00556595"/>
    <w:rsid w:val="0055663F"/>
    <w:rsid w:val="005571AF"/>
    <w:rsid w:val="00557477"/>
    <w:rsid w:val="005574C6"/>
    <w:rsid w:val="0055750D"/>
    <w:rsid w:val="00557DC8"/>
    <w:rsid w:val="00557E9F"/>
    <w:rsid w:val="00557FCA"/>
    <w:rsid w:val="00560438"/>
    <w:rsid w:val="0056044A"/>
    <w:rsid w:val="005604DA"/>
    <w:rsid w:val="00560977"/>
    <w:rsid w:val="00560B7B"/>
    <w:rsid w:val="00560CA0"/>
    <w:rsid w:val="00560F6C"/>
    <w:rsid w:val="005612AB"/>
    <w:rsid w:val="00561412"/>
    <w:rsid w:val="005615D8"/>
    <w:rsid w:val="00561A52"/>
    <w:rsid w:val="00561C59"/>
    <w:rsid w:val="00561E00"/>
    <w:rsid w:val="005621A9"/>
    <w:rsid w:val="005621DD"/>
    <w:rsid w:val="00562326"/>
    <w:rsid w:val="0056299B"/>
    <w:rsid w:val="005629A9"/>
    <w:rsid w:val="00562CCA"/>
    <w:rsid w:val="00563062"/>
    <w:rsid w:val="0056308F"/>
    <w:rsid w:val="00563280"/>
    <w:rsid w:val="005633D3"/>
    <w:rsid w:val="0056354D"/>
    <w:rsid w:val="0056361F"/>
    <w:rsid w:val="005646D0"/>
    <w:rsid w:val="0056470F"/>
    <w:rsid w:val="00564A6E"/>
    <w:rsid w:val="00564E05"/>
    <w:rsid w:val="0056501E"/>
    <w:rsid w:val="00565292"/>
    <w:rsid w:val="0056568B"/>
    <w:rsid w:val="005658FA"/>
    <w:rsid w:val="00565B15"/>
    <w:rsid w:val="00565B1E"/>
    <w:rsid w:val="00565F9E"/>
    <w:rsid w:val="00566428"/>
    <w:rsid w:val="00566A43"/>
    <w:rsid w:val="00566D4D"/>
    <w:rsid w:val="00567047"/>
    <w:rsid w:val="0056741C"/>
    <w:rsid w:val="00567554"/>
    <w:rsid w:val="005677D4"/>
    <w:rsid w:val="005677EA"/>
    <w:rsid w:val="00567915"/>
    <w:rsid w:val="00567957"/>
    <w:rsid w:val="00567A0D"/>
    <w:rsid w:val="00567D0D"/>
    <w:rsid w:val="00567E30"/>
    <w:rsid w:val="00567F62"/>
    <w:rsid w:val="00570260"/>
    <w:rsid w:val="005705B1"/>
    <w:rsid w:val="00570F67"/>
    <w:rsid w:val="0057111D"/>
    <w:rsid w:val="00571268"/>
    <w:rsid w:val="00571491"/>
    <w:rsid w:val="005715C5"/>
    <w:rsid w:val="00571742"/>
    <w:rsid w:val="00571A14"/>
    <w:rsid w:val="00572313"/>
    <w:rsid w:val="005729D1"/>
    <w:rsid w:val="00572AD2"/>
    <w:rsid w:val="00572B12"/>
    <w:rsid w:val="00572E8B"/>
    <w:rsid w:val="0057334D"/>
    <w:rsid w:val="005741F1"/>
    <w:rsid w:val="00574432"/>
    <w:rsid w:val="005747AE"/>
    <w:rsid w:val="005748D5"/>
    <w:rsid w:val="00574998"/>
    <w:rsid w:val="00574CAE"/>
    <w:rsid w:val="00575372"/>
    <w:rsid w:val="005761A1"/>
    <w:rsid w:val="0057642B"/>
    <w:rsid w:val="00576467"/>
    <w:rsid w:val="00576603"/>
    <w:rsid w:val="0057663F"/>
    <w:rsid w:val="00576FDA"/>
    <w:rsid w:val="0057769C"/>
    <w:rsid w:val="00577718"/>
    <w:rsid w:val="00577A55"/>
    <w:rsid w:val="00577D3C"/>
    <w:rsid w:val="00577D93"/>
    <w:rsid w:val="00577DC3"/>
    <w:rsid w:val="0058032D"/>
    <w:rsid w:val="00580383"/>
    <w:rsid w:val="00580549"/>
    <w:rsid w:val="00580A0E"/>
    <w:rsid w:val="00580C0A"/>
    <w:rsid w:val="00580D7F"/>
    <w:rsid w:val="00580DE7"/>
    <w:rsid w:val="00580EC9"/>
    <w:rsid w:val="005812D5"/>
    <w:rsid w:val="00581475"/>
    <w:rsid w:val="005815C9"/>
    <w:rsid w:val="00581615"/>
    <w:rsid w:val="00581770"/>
    <w:rsid w:val="005817C8"/>
    <w:rsid w:val="005817D8"/>
    <w:rsid w:val="00581903"/>
    <w:rsid w:val="00581E8A"/>
    <w:rsid w:val="0058265D"/>
    <w:rsid w:val="005826DA"/>
    <w:rsid w:val="0058311B"/>
    <w:rsid w:val="00583292"/>
    <w:rsid w:val="005836A2"/>
    <w:rsid w:val="005836BE"/>
    <w:rsid w:val="005836F7"/>
    <w:rsid w:val="0058371B"/>
    <w:rsid w:val="00583C8E"/>
    <w:rsid w:val="00583FCC"/>
    <w:rsid w:val="00584000"/>
    <w:rsid w:val="005840DE"/>
    <w:rsid w:val="005845CC"/>
    <w:rsid w:val="0058473A"/>
    <w:rsid w:val="00584DC9"/>
    <w:rsid w:val="005850E5"/>
    <w:rsid w:val="00585670"/>
    <w:rsid w:val="00585B60"/>
    <w:rsid w:val="00585CF4"/>
    <w:rsid w:val="00585DAB"/>
    <w:rsid w:val="00586353"/>
    <w:rsid w:val="00586373"/>
    <w:rsid w:val="00586645"/>
    <w:rsid w:val="005867E8"/>
    <w:rsid w:val="00586D67"/>
    <w:rsid w:val="00586F63"/>
    <w:rsid w:val="005873B7"/>
    <w:rsid w:val="005902F5"/>
    <w:rsid w:val="00590CC9"/>
    <w:rsid w:val="00590F8F"/>
    <w:rsid w:val="005910EB"/>
    <w:rsid w:val="00591815"/>
    <w:rsid w:val="00591BB7"/>
    <w:rsid w:val="00591E46"/>
    <w:rsid w:val="00592061"/>
    <w:rsid w:val="00592DF7"/>
    <w:rsid w:val="00593127"/>
    <w:rsid w:val="00593442"/>
    <w:rsid w:val="0059345D"/>
    <w:rsid w:val="00593B16"/>
    <w:rsid w:val="00593B46"/>
    <w:rsid w:val="00593BD5"/>
    <w:rsid w:val="00593C54"/>
    <w:rsid w:val="005946F0"/>
    <w:rsid w:val="00595287"/>
    <w:rsid w:val="005953A3"/>
    <w:rsid w:val="0059549D"/>
    <w:rsid w:val="00595522"/>
    <w:rsid w:val="00595E7E"/>
    <w:rsid w:val="005965A5"/>
    <w:rsid w:val="005965D4"/>
    <w:rsid w:val="00596830"/>
    <w:rsid w:val="005968F5"/>
    <w:rsid w:val="00596D25"/>
    <w:rsid w:val="00596FB3"/>
    <w:rsid w:val="005977FC"/>
    <w:rsid w:val="00597DE1"/>
    <w:rsid w:val="005A0486"/>
    <w:rsid w:val="005A05F4"/>
    <w:rsid w:val="005A0710"/>
    <w:rsid w:val="005A0E51"/>
    <w:rsid w:val="005A12D9"/>
    <w:rsid w:val="005A1463"/>
    <w:rsid w:val="005A1AE6"/>
    <w:rsid w:val="005A1B7E"/>
    <w:rsid w:val="005A1F2F"/>
    <w:rsid w:val="005A1FF3"/>
    <w:rsid w:val="005A2749"/>
    <w:rsid w:val="005A27F7"/>
    <w:rsid w:val="005A3535"/>
    <w:rsid w:val="005A36E9"/>
    <w:rsid w:val="005A3F7B"/>
    <w:rsid w:val="005A42DD"/>
    <w:rsid w:val="005A447E"/>
    <w:rsid w:val="005A4490"/>
    <w:rsid w:val="005A4A94"/>
    <w:rsid w:val="005A4C5B"/>
    <w:rsid w:val="005A4C67"/>
    <w:rsid w:val="005A4DCC"/>
    <w:rsid w:val="005A576B"/>
    <w:rsid w:val="005A5885"/>
    <w:rsid w:val="005A5E27"/>
    <w:rsid w:val="005A5FE7"/>
    <w:rsid w:val="005A63D1"/>
    <w:rsid w:val="005A65CB"/>
    <w:rsid w:val="005A678C"/>
    <w:rsid w:val="005A6C0E"/>
    <w:rsid w:val="005A6D5A"/>
    <w:rsid w:val="005A6F49"/>
    <w:rsid w:val="005A713F"/>
    <w:rsid w:val="005A7474"/>
    <w:rsid w:val="005A79B4"/>
    <w:rsid w:val="005A7AEF"/>
    <w:rsid w:val="005B0293"/>
    <w:rsid w:val="005B066D"/>
    <w:rsid w:val="005B06FD"/>
    <w:rsid w:val="005B0AD6"/>
    <w:rsid w:val="005B0B4E"/>
    <w:rsid w:val="005B0FB7"/>
    <w:rsid w:val="005B1543"/>
    <w:rsid w:val="005B1776"/>
    <w:rsid w:val="005B17A3"/>
    <w:rsid w:val="005B1AA0"/>
    <w:rsid w:val="005B1D1A"/>
    <w:rsid w:val="005B2483"/>
    <w:rsid w:val="005B27D0"/>
    <w:rsid w:val="005B2AFC"/>
    <w:rsid w:val="005B2B08"/>
    <w:rsid w:val="005B2E1A"/>
    <w:rsid w:val="005B2FE0"/>
    <w:rsid w:val="005B33DF"/>
    <w:rsid w:val="005B34EC"/>
    <w:rsid w:val="005B3685"/>
    <w:rsid w:val="005B3BD8"/>
    <w:rsid w:val="005B3D79"/>
    <w:rsid w:val="005B3F85"/>
    <w:rsid w:val="005B3F93"/>
    <w:rsid w:val="005B405E"/>
    <w:rsid w:val="005B465A"/>
    <w:rsid w:val="005B487E"/>
    <w:rsid w:val="005B4D36"/>
    <w:rsid w:val="005B5CB3"/>
    <w:rsid w:val="005B5D88"/>
    <w:rsid w:val="005B6740"/>
    <w:rsid w:val="005B6937"/>
    <w:rsid w:val="005B69F5"/>
    <w:rsid w:val="005B6AC7"/>
    <w:rsid w:val="005B6DC6"/>
    <w:rsid w:val="005B75EB"/>
    <w:rsid w:val="005B79A2"/>
    <w:rsid w:val="005B7A50"/>
    <w:rsid w:val="005B7ABE"/>
    <w:rsid w:val="005C01BC"/>
    <w:rsid w:val="005C02E7"/>
    <w:rsid w:val="005C05E9"/>
    <w:rsid w:val="005C095F"/>
    <w:rsid w:val="005C0D58"/>
    <w:rsid w:val="005C0DD3"/>
    <w:rsid w:val="005C15DA"/>
    <w:rsid w:val="005C165A"/>
    <w:rsid w:val="005C1A6C"/>
    <w:rsid w:val="005C1AB2"/>
    <w:rsid w:val="005C1D52"/>
    <w:rsid w:val="005C2153"/>
    <w:rsid w:val="005C21E9"/>
    <w:rsid w:val="005C2272"/>
    <w:rsid w:val="005C22C9"/>
    <w:rsid w:val="005C2330"/>
    <w:rsid w:val="005C23E6"/>
    <w:rsid w:val="005C2846"/>
    <w:rsid w:val="005C2E7B"/>
    <w:rsid w:val="005C3043"/>
    <w:rsid w:val="005C3739"/>
    <w:rsid w:val="005C381A"/>
    <w:rsid w:val="005C388C"/>
    <w:rsid w:val="005C39B2"/>
    <w:rsid w:val="005C3B4A"/>
    <w:rsid w:val="005C3F2A"/>
    <w:rsid w:val="005C3FCC"/>
    <w:rsid w:val="005C47FD"/>
    <w:rsid w:val="005C48A9"/>
    <w:rsid w:val="005C4FC3"/>
    <w:rsid w:val="005C5214"/>
    <w:rsid w:val="005C5E82"/>
    <w:rsid w:val="005C6387"/>
    <w:rsid w:val="005C6465"/>
    <w:rsid w:val="005C670D"/>
    <w:rsid w:val="005C6748"/>
    <w:rsid w:val="005C6C64"/>
    <w:rsid w:val="005C6EEB"/>
    <w:rsid w:val="005C6EFE"/>
    <w:rsid w:val="005C728C"/>
    <w:rsid w:val="005C7C97"/>
    <w:rsid w:val="005C7CB9"/>
    <w:rsid w:val="005C7E75"/>
    <w:rsid w:val="005C7F69"/>
    <w:rsid w:val="005D00BB"/>
    <w:rsid w:val="005D029D"/>
    <w:rsid w:val="005D035C"/>
    <w:rsid w:val="005D047E"/>
    <w:rsid w:val="005D0A38"/>
    <w:rsid w:val="005D10DA"/>
    <w:rsid w:val="005D111E"/>
    <w:rsid w:val="005D1324"/>
    <w:rsid w:val="005D1A1C"/>
    <w:rsid w:val="005D1A6E"/>
    <w:rsid w:val="005D1B4A"/>
    <w:rsid w:val="005D23D7"/>
    <w:rsid w:val="005D2423"/>
    <w:rsid w:val="005D28B9"/>
    <w:rsid w:val="005D2D24"/>
    <w:rsid w:val="005D2DEE"/>
    <w:rsid w:val="005D2EBF"/>
    <w:rsid w:val="005D3014"/>
    <w:rsid w:val="005D3051"/>
    <w:rsid w:val="005D365E"/>
    <w:rsid w:val="005D3B75"/>
    <w:rsid w:val="005D3E93"/>
    <w:rsid w:val="005D4138"/>
    <w:rsid w:val="005D42CB"/>
    <w:rsid w:val="005D45A7"/>
    <w:rsid w:val="005D4AC0"/>
    <w:rsid w:val="005D4E4C"/>
    <w:rsid w:val="005D530F"/>
    <w:rsid w:val="005D570E"/>
    <w:rsid w:val="005D5811"/>
    <w:rsid w:val="005D58A1"/>
    <w:rsid w:val="005D590A"/>
    <w:rsid w:val="005D5BC0"/>
    <w:rsid w:val="005D64D1"/>
    <w:rsid w:val="005D65F4"/>
    <w:rsid w:val="005D6894"/>
    <w:rsid w:val="005D6BC7"/>
    <w:rsid w:val="005D6E43"/>
    <w:rsid w:val="005D6EC2"/>
    <w:rsid w:val="005D6EF2"/>
    <w:rsid w:val="005D723E"/>
    <w:rsid w:val="005D760D"/>
    <w:rsid w:val="005D7CDB"/>
    <w:rsid w:val="005E006F"/>
    <w:rsid w:val="005E014F"/>
    <w:rsid w:val="005E069A"/>
    <w:rsid w:val="005E08E6"/>
    <w:rsid w:val="005E0936"/>
    <w:rsid w:val="005E09FE"/>
    <w:rsid w:val="005E0AE4"/>
    <w:rsid w:val="005E0B43"/>
    <w:rsid w:val="005E11BB"/>
    <w:rsid w:val="005E1262"/>
    <w:rsid w:val="005E1762"/>
    <w:rsid w:val="005E17E8"/>
    <w:rsid w:val="005E18F7"/>
    <w:rsid w:val="005E1C8A"/>
    <w:rsid w:val="005E25EF"/>
    <w:rsid w:val="005E2609"/>
    <w:rsid w:val="005E2891"/>
    <w:rsid w:val="005E2C75"/>
    <w:rsid w:val="005E3366"/>
    <w:rsid w:val="005E34B7"/>
    <w:rsid w:val="005E3531"/>
    <w:rsid w:val="005E3A6E"/>
    <w:rsid w:val="005E4177"/>
    <w:rsid w:val="005E4559"/>
    <w:rsid w:val="005E4604"/>
    <w:rsid w:val="005E46EB"/>
    <w:rsid w:val="005E49CE"/>
    <w:rsid w:val="005E4D42"/>
    <w:rsid w:val="005E5127"/>
    <w:rsid w:val="005E5329"/>
    <w:rsid w:val="005E5658"/>
    <w:rsid w:val="005E5C49"/>
    <w:rsid w:val="005E5C69"/>
    <w:rsid w:val="005E5DC1"/>
    <w:rsid w:val="005E5E2D"/>
    <w:rsid w:val="005E695D"/>
    <w:rsid w:val="005E69EC"/>
    <w:rsid w:val="005E6BB7"/>
    <w:rsid w:val="005E6CA1"/>
    <w:rsid w:val="005E728A"/>
    <w:rsid w:val="005E78B3"/>
    <w:rsid w:val="005E7E7C"/>
    <w:rsid w:val="005F004D"/>
    <w:rsid w:val="005F0904"/>
    <w:rsid w:val="005F0CF7"/>
    <w:rsid w:val="005F0D2F"/>
    <w:rsid w:val="005F12EE"/>
    <w:rsid w:val="005F14A7"/>
    <w:rsid w:val="005F1585"/>
    <w:rsid w:val="005F1606"/>
    <w:rsid w:val="005F17AC"/>
    <w:rsid w:val="005F1E4D"/>
    <w:rsid w:val="005F1E52"/>
    <w:rsid w:val="005F233E"/>
    <w:rsid w:val="005F2C2E"/>
    <w:rsid w:val="005F2DDC"/>
    <w:rsid w:val="005F34BB"/>
    <w:rsid w:val="005F34F5"/>
    <w:rsid w:val="005F35A4"/>
    <w:rsid w:val="005F3797"/>
    <w:rsid w:val="005F3AE8"/>
    <w:rsid w:val="005F3F06"/>
    <w:rsid w:val="005F4567"/>
    <w:rsid w:val="005F4B8E"/>
    <w:rsid w:val="005F4EC7"/>
    <w:rsid w:val="005F4EFB"/>
    <w:rsid w:val="005F50D6"/>
    <w:rsid w:val="005F605C"/>
    <w:rsid w:val="005F6122"/>
    <w:rsid w:val="005F6769"/>
    <w:rsid w:val="005F6ACF"/>
    <w:rsid w:val="005F6DC1"/>
    <w:rsid w:val="005F6E8B"/>
    <w:rsid w:val="005F7528"/>
    <w:rsid w:val="005F75F2"/>
    <w:rsid w:val="005F76B0"/>
    <w:rsid w:val="005F7C0A"/>
    <w:rsid w:val="005F7F05"/>
    <w:rsid w:val="0060049B"/>
    <w:rsid w:val="006005BE"/>
    <w:rsid w:val="00600866"/>
    <w:rsid w:val="00600DD3"/>
    <w:rsid w:val="00601354"/>
    <w:rsid w:val="00601A42"/>
    <w:rsid w:val="00601C5F"/>
    <w:rsid w:val="00602184"/>
    <w:rsid w:val="00602273"/>
    <w:rsid w:val="0060238C"/>
    <w:rsid w:val="0060244C"/>
    <w:rsid w:val="0060262D"/>
    <w:rsid w:val="00602A08"/>
    <w:rsid w:val="00603120"/>
    <w:rsid w:val="00603203"/>
    <w:rsid w:val="006033CB"/>
    <w:rsid w:val="0060350A"/>
    <w:rsid w:val="00603895"/>
    <w:rsid w:val="00603ADA"/>
    <w:rsid w:val="00603B8B"/>
    <w:rsid w:val="0060401A"/>
    <w:rsid w:val="00604300"/>
    <w:rsid w:val="006044EC"/>
    <w:rsid w:val="0060495F"/>
    <w:rsid w:val="00604B72"/>
    <w:rsid w:val="006051AD"/>
    <w:rsid w:val="006051F7"/>
    <w:rsid w:val="00605539"/>
    <w:rsid w:val="00606868"/>
    <w:rsid w:val="00606E87"/>
    <w:rsid w:val="006075F7"/>
    <w:rsid w:val="00607805"/>
    <w:rsid w:val="00607988"/>
    <w:rsid w:val="00607B4C"/>
    <w:rsid w:val="00607C01"/>
    <w:rsid w:val="006102AC"/>
    <w:rsid w:val="00610452"/>
    <w:rsid w:val="00610476"/>
    <w:rsid w:val="00611266"/>
    <w:rsid w:val="00611BF9"/>
    <w:rsid w:val="00611F62"/>
    <w:rsid w:val="00611FBD"/>
    <w:rsid w:val="006125D9"/>
    <w:rsid w:val="00612825"/>
    <w:rsid w:val="006139E6"/>
    <w:rsid w:val="00613AB6"/>
    <w:rsid w:val="00613ACA"/>
    <w:rsid w:val="00613E6A"/>
    <w:rsid w:val="00613EEF"/>
    <w:rsid w:val="00613F19"/>
    <w:rsid w:val="00614074"/>
    <w:rsid w:val="0061489A"/>
    <w:rsid w:val="00614C02"/>
    <w:rsid w:val="00614CA0"/>
    <w:rsid w:val="00615220"/>
    <w:rsid w:val="00615681"/>
    <w:rsid w:val="00615791"/>
    <w:rsid w:val="006158C4"/>
    <w:rsid w:val="00615CBF"/>
    <w:rsid w:val="00615E4D"/>
    <w:rsid w:val="00615EA5"/>
    <w:rsid w:val="00615EBE"/>
    <w:rsid w:val="00615FCD"/>
    <w:rsid w:val="00615FE4"/>
    <w:rsid w:val="00616129"/>
    <w:rsid w:val="00616428"/>
    <w:rsid w:val="00616601"/>
    <w:rsid w:val="00616728"/>
    <w:rsid w:val="00616D42"/>
    <w:rsid w:val="0061700D"/>
    <w:rsid w:val="006174B2"/>
    <w:rsid w:val="00617F7C"/>
    <w:rsid w:val="006200F6"/>
    <w:rsid w:val="0062038B"/>
    <w:rsid w:val="00620464"/>
    <w:rsid w:val="00620D63"/>
    <w:rsid w:val="006214B5"/>
    <w:rsid w:val="006217F8"/>
    <w:rsid w:val="00621D45"/>
    <w:rsid w:val="00621F66"/>
    <w:rsid w:val="006223B6"/>
    <w:rsid w:val="006226CB"/>
    <w:rsid w:val="00622728"/>
    <w:rsid w:val="00622B79"/>
    <w:rsid w:val="00622CC5"/>
    <w:rsid w:val="00622F7F"/>
    <w:rsid w:val="00623297"/>
    <w:rsid w:val="00623508"/>
    <w:rsid w:val="00623A05"/>
    <w:rsid w:val="006240EF"/>
    <w:rsid w:val="006241A5"/>
    <w:rsid w:val="006242FB"/>
    <w:rsid w:val="006249E4"/>
    <w:rsid w:val="00624A06"/>
    <w:rsid w:val="00624B20"/>
    <w:rsid w:val="0062523F"/>
    <w:rsid w:val="006252ED"/>
    <w:rsid w:val="00625E2F"/>
    <w:rsid w:val="006260DE"/>
    <w:rsid w:val="006261EC"/>
    <w:rsid w:val="006268A0"/>
    <w:rsid w:val="00626BDC"/>
    <w:rsid w:val="006276ED"/>
    <w:rsid w:val="006305BA"/>
    <w:rsid w:val="006307A1"/>
    <w:rsid w:val="00630AC0"/>
    <w:rsid w:val="00630D95"/>
    <w:rsid w:val="0063106D"/>
    <w:rsid w:val="00631C40"/>
    <w:rsid w:val="00631C84"/>
    <w:rsid w:val="0063232A"/>
    <w:rsid w:val="006325C1"/>
    <w:rsid w:val="006327A2"/>
    <w:rsid w:val="006328E9"/>
    <w:rsid w:val="006333CA"/>
    <w:rsid w:val="00633AD2"/>
    <w:rsid w:val="00633CAA"/>
    <w:rsid w:val="0063459F"/>
    <w:rsid w:val="006345B7"/>
    <w:rsid w:val="006349BC"/>
    <w:rsid w:val="00634D3C"/>
    <w:rsid w:val="00634FAC"/>
    <w:rsid w:val="006356DE"/>
    <w:rsid w:val="0063572F"/>
    <w:rsid w:val="00635AA9"/>
    <w:rsid w:val="00635D70"/>
    <w:rsid w:val="00635EBF"/>
    <w:rsid w:val="00635F23"/>
    <w:rsid w:val="00635F63"/>
    <w:rsid w:val="00636037"/>
    <w:rsid w:val="00636907"/>
    <w:rsid w:val="00636C27"/>
    <w:rsid w:val="00637067"/>
    <w:rsid w:val="006373BD"/>
    <w:rsid w:val="0063747E"/>
    <w:rsid w:val="006376CE"/>
    <w:rsid w:val="00640959"/>
    <w:rsid w:val="00640B10"/>
    <w:rsid w:val="00640E8C"/>
    <w:rsid w:val="00641119"/>
    <w:rsid w:val="00641233"/>
    <w:rsid w:val="0064124D"/>
    <w:rsid w:val="00641311"/>
    <w:rsid w:val="006416B1"/>
    <w:rsid w:val="00642191"/>
    <w:rsid w:val="00642603"/>
    <w:rsid w:val="00642AF1"/>
    <w:rsid w:val="00642B2A"/>
    <w:rsid w:val="00642B5B"/>
    <w:rsid w:val="006437A6"/>
    <w:rsid w:val="0064387B"/>
    <w:rsid w:val="006439E7"/>
    <w:rsid w:val="00643B33"/>
    <w:rsid w:val="00643DC0"/>
    <w:rsid w:val="006440FD"/>
    <w:rsid w:val="00644419"/>
    <w:rsid w:val="00644550"/>
    <w:rsid w:val="006445FB"/>
    <w:rsid w:val="00644D23"/>
    <w:rsid w:val="00644D5C"/>
    <w:rsid w:val="0064514A"/>
    <w:rsid w:val="0064527A"/>
    <w:rsid w:val="00645393"/>
    <w:rsid w:val="00645628"/>
    <w:rsid w:val="0064667A"/>
    <w:rsid w:val="00646A23"/>
    <w:rsid w:val="0064773E"/>
    <w:rsid w:val="006478E0"/>
    <w:rsid w:val="00647EC5"/>
    <w:rsid w:val="0065017D"/>
    <w:rsid w:val="006502DA"/>
    <w:rsid w:val="00650341"/>
    <w:rsid w:val="00650B26"/>
    <w:rsid w:val="00650BAB"/>
    <w:rsid w:val="00650C91"/>
    <w:rsid w:val="00650CB7"/>
    <w:rsid w:val="00651BEA"/>
    <w:rsid w:val="00652334"/>
    <w:rsid w:val="00652452"/>
    <w:rsid w:val="00652676"/>
    <w:rsid w:val="00652AE6"/>
    <w:rsid w:val="00652FA8"/>
    <w:rsid w:val="006536A1"/>
    <w:rsid w:val="006537AC"/>
    <w:rsid w:val="0065386C"/>
    <w:rsid w:val="00653B66"/>
    <w:rsid w:val="00653C4D"/>
    <w:rsid w:val="00654D3D"/>
    <w:rsid w:val="00654DE4"/>
    <w:rsid w:val="006552CF"/>
    <w:rsid w:val="006556ED"/>
    <w:rsid w:val="006558E2"/>
    <w:rsid w:val="00655BCE"/>
    <w:rsid w:val="00655CA5"/>
    <w:rsid w:val="00655ED3"/>
    <w:rsid w:val="006560CA"/>
    <w:rsid w:val="00656B49"/>
    <w:rsid w:val="00656EC2"/>
    <w:rsid w:val="00657385"/>
    <w:rsid w:val="00657437"/>
    <w:rsid w:val="00657A3C"/>
    <w:rsid w:val="00657A8B"/>
    <w:rsid w:val="00657C1A"/>
    <w:rsid w:val="00660245"/>
    <w:rsid w:val="00660355"/>
    <w:rsid w:val="006605A4"/>
    <w:rsid w:val="00660DB0"/>
    <w:rsid w:val="00660DC0"/>
    <w:rsid w:val="00661172"/>
    <w:rsid w:val="00661491"/>
    <w:rsid w:val="00661B78"/>
    <w:rsid w:val="00661E20"/>
    <w:rsid w:val="00661E52"/>
    <w:rsid w:val="0066202A"/>
    <w:rsid w:val="00662242"/>
    <w:rsid w:val="00662491"/>
    <w:rsid w:val="0066282B"/>
    <w:rsid w:val="00662FF2"/>
    <w:rsid w:val="00663027"/>
    <w:rsid w:val="006635DA"/>
    <w:rsid w:val="00663851"/>
    <w:rsid w:val="006638A5"/>
    <w:rsid w:val="00663A08"/>
    <w:rsid w:val="00663B79"/>
    <w:rsid w:val="00663DD9"/>
    <w:rsid w:val="00664499"/>
    <w:rsid w:val="00664704"/>
    <w:rsid w:val="00664CC2"/>
    <w:rsid w:val="00664FF2"/>
    <w:rsid w:val="006652F2"/>
    <w:rsid w:val="00665332"/>
    <w:rsid w:val="006654AD"/>
    <w:rsid w:val="00665A88"/>
    <w:rsid w:val="00665CF3"/>
    <w:rsid w:val="006667A9"/>
    <w:rsid w:val="00666B8C"/>
    <w:rsid w:val="00666C0A"/>
    <w:rsid w:val="00666C8C"/>
    <w:rsid w:val="00666CE5"/>
    <w:rsid w:val="00666DA9"/>
    <w:rsid w:val="00666E13"/>
    <w:rsid w:val="0066768A"/>
    <w:rsid w:val="006677F5"/>
    <w:rsid w:val="00667AFD"/>
    <w:rsid w:val="00667DD7"/>
    <w:rsid w:val="0067053E"/>
    <w:rsid w:val="00670598"/>
    <w:rsid w:val="00670695"/>
    <w:rsid w:val="0067080F"/>
    <w:rsid w:val="00670813"/>
    <w:rsid w:val="00670846"/>
    <w:rsid w:val="00670FEF"/>
    <w:rsid w:val="0067142F"/>
    <w:rsid w:val="006714B1"/>
    <w:rsid w:val="00671CE2"/>
    <w:rsid w:val="0067231C"/>
    <w:rsid w:val="006729F0"/>
    <w:rsid w:val="006730DB"/>
    <w:rsid w:val="00673118"/>
    <w:rsid w:val="00673692"/>
    <w:rsid w:val="00673AC2"/>
    <w:rsid w:val="00673B4B"/>
    <w:rsid w:val="00673B88"/>
    <w:rsid w:val="0067401A"/>
    <w:rsid w:val="00674294"/>
    <w:rsid w:val="00674838"/>
    <w:rsid w:val="00674ADE"/>
    <w:rsid w:val="00674CE1"/>
    <w:rsid w:val="00674F44"/>
    <w:rsid w:val="006756F6"/>
    <w:rsid w:val="00675AFF"/>
    <w:rsid w:val="00675D48"/>
    <w:rsid w:val="0067612D"/>
    <w:rsid w:val="006761BA"/>
    <w:rsid w:val="006764AA"/>
    <w:rsid w:val="00677B5A"/>
    <w:rsid w:val="00677F18"/>
    <w:rsid w:val="00680220"/>
    <w:rsid w:val="006802B1"/>
    <w:rsid w:val="006806C9"/>
    <w:rsid w:val="00680705"/>
    <w:rsid w:val="00680C86"/>
    <w:rsid w:val="00680D4C"/>
    <w:rsid w:val="0068128D"/>
    <w:rsid w:val="0068196D"/>
    <w:rsid w:val="00681F37"/>
    <w:rsid w:val="00682284"/>
    <w:rsid w:val="00682594"/>
    <w:rsid w:val="00682A0C"/>
    <w:rsid w:val="006835F2"/>
    <w:rsid w:val="0068399F"/>
    <w:rsid w:val="00683B18"/>
    <w:rsid w:val="00683BA2"/>
    <w:rsid w:val="00683C50"/>
    <w:rsid w:val="00683F9A"/>
    <w:rsid w:val="006840E6"/>
    <w:rsid w:val="00684AA8"/>
    <w:rsid w:val="00684C3E"/>
    <w:rsid w:val="0068530F"/>
    <w:rsid w:val="006858D3"/>
    <w:rsid w:val="00685CAF"/>
    <w:rsid w:val="00686A4C"/>
    <w:rsid w:val="00686C8F"/>
    <w:rsid w:val="00687218"/>
    <w:rsid w:val="00687D4E"/>
    <w:rsid w:val="00687EE7"/>
    <w:rsid w:val="0069082D"/>
    <w:rsid w:val="00690C5D"/>
    <w:rsid w:val="00690F3C"/>
    <w:rsid w:val="0069142A"/>
    <w:rsid w:val="00691F7C"/>
    <w:rsid w:val="0069218D"/>
    <w:rsid w:val="00692561"/>
    <w:rsid w:val="006928AE"/>
    <w:rsid w:val="00693016"/>
    <w:rsid w:val="00693322"/>
    <w:rsid w:val="006933DA"/>
    <w:rsid w:val="0069343F"/>
    <w:rsid w:val="00693470"/>
    <w:rsid w:val="00693680"/>
    <w:rsid w:val="00693B97"/>
    <w:rsid w:val="00693D9C"/>
    <w:rsid w:val="00694352"/>
    <w:rsid w:val="006945D5"/>
    <w:rsid w:val="006947EE"/>
    <w:rsid w:val="00694A30"/>
    <w:rsid w:val="00694ACC"/>
    <w:rsid w:val="006957C4"/>
    <w:rsid w:val="006959EE"/>
    <w:rsid w:val="00695C8C"/>
    <w:rsid w:val="00695D2F"/>
    <w:rsid w:val="00696A2C"/>
    <w:rsid w:val="00696FF0"/>
    <w:rsid w:val="00697045"/>
    <w:rsid w:val="006970DA"/>
    <w:rsid w:val="0069755C"/>
    <w:rsid w:val="00697BE3"/>
    <w:rsid w:val="006A00F4"/>
    <w:rsid w:val="006A0AE7"/>
    <w:rsid w:val="006A16A8"/>
    <w:rsid w:val="006A1CE7"/>
    <w:rsid w:val="006A1E1C"/>
    <w:rsid w:val="006A25F5"/>
    <w:rsid w:val="006A29CC"/>
    <w:rsid w:val="006A2B01"/>
    <w:rsid w:val="006A3230"/>
    <w:rsid w:val="006A35A7"/>
    <w:rsid w:val="006A3BA3"/>
    <w:rsid w:val="006A3BE2"/>
    <w:rsid w:val="006A4A00"/>
    <w:rsid w:val="006A4B93"/>
    <w:rsid w:val="006A4E69"/>
    <w:rsid w:val="006A5424"/>
    <w:rsid w:val="006A5973"/>
    <w:rsid w:val="006A5B61"/>
    <w:rsid w:val="006A5BAA"/>
    <w:rsid w:val="006A60F0"/>
    <w:rsid w:val="006A6284"/>
    <w:rsid w:val="006A635C"/>
    <w:rsid w:val="006A6561"/>
    <w:rsid w:val="006A65D8"/>
    <w:rsid w:val="006A6817"/>
    <w:rsid w:val="006A6B48"/>
    <w:rsid w:val="006A6BC9"/>
    <w:rsid w:val="006A6CEF"/>
    <w:rsid w:val="006A6DD0"/>
    <w:rsid w:val="006A70D8"/>
    <w:rsid w:val="006A729C"/>
    <w:rsid w:val="006A7404"/>
    <w:rsid w:val="006A7490"/>
    <w:rsid w:val="006A749E"/>
    <w:rsid w:val="006A784B"/>
    <w:rsid w:val="006A7966"/>
    <w:rsid w:val="006A7AA4"/>
    <w:rsid w:val="006A7B9E"/>
    <w:rsid w:val="006A7C5C"/>
    <w:rsid w:val="006A7C87"/>
    <w:rsid w:val="006A7CF7"/>
    <w:rsid w:val="006B020F"/>
    <w:rsid w:val="006B04F0"/>
    <w:rsid w:val="006B0F77"/>
    <w:rsid w:val="006B1025"/>
    <w:rsid w:val="006B1295"/>
    <w:rsid w:val="006B154C"/>
    <w:rsid w:val="006B1895"/>
    <w:rsid w:val="006B18E6"/>
    <w:rsid w:val="006B1A7B"/>
    <w:rsid w:val="006B1B60"/>
    <w:rsid w:val="006B2ACE"/>
    <w:rsid w:val="006B2E3E"/>
    <w:rsid w:val="006B2F39"/>
    <w:rsid w:val="006B2F6C"/>
    <w:rsid w:val="006B3353"/>
    <w:rsid w:val="006B3696"/>
    <w:rsid w:val="006B3977"/>
    <w:rsid w:val="006B40D7"/>
    <w:rsid w:val="006B4298"/>
    <w:rsid w:val="006B432A"/>
    <w:rsid w:val="006B45C1"/>
    <w:rsid w:val="006B47DA"/>
    <w:rsid w:val="006B47FD"/>
    <w:rsid w:val="006B49F3"/>
    <w:rsid w:val="006B4D55"/>
    <w:rsid w:val="006B4F92"/>
    <w:rsid w:val="006B5054"/>
    <w:rsid w:val="006B54AB"/>
    <w:rsid w:val="006B5E46"/>
    <w:rsid w:val="006B600C"/>
    <w:rsid w:val="006B63C8"/>
    <w:rsid w:val="006B6413"/>
    <w:rsid w:val="006B6BBA"/>
    <w:rsid w:val="006B73AD"/>
    <w:rsid w:val="006B764E"/>
    <w:rsid w:val="006B7743"/>
    <w:rsid w:val="006B791C"/>
    <w:rsid w:val="006B79A2"/>
    <w:rsid w:val="006B7D86"/>
    <w:rsid w:val="006C0C70"/>
    <w:rsid w:val="006C0CF4"/>
    <w:rsid w:val="006C100A"/>
    <w:rsid w:val="006C145B"/>
    <w:rsid w:val="006C1618"/>
    <w:rsid w:val="006C1926"/>
    <w:rsid w:val="006C19D8"/>
    <w:rsid w:val="006C1CE9"/>
    <w:rsid w:val="006C1D0F"/>
    <w:rsid w:val="006C1F04"/>
    <w:rsid w:val="006C1F96"/>
    <w:rsid w:val="006C28B1"/>
    <w:rsid w:val="006C2BDD"/>
    <w:rsid w:val="006C2E12"/>
    <w:rsid w:val="006C2EA4"/>
    <w:rsid w:val="006C2F72"/>
    <w:rsid w:val="006C30ED"/>
    <w:rsid w:val="006C33D2"/>
    <w:rsid w:val="006C3A74"/>
    <w:rsid w:val="006C3BCD"/>
    <w:rsid w:val="006C47DE"/>
    <w:rsid w:val="006C4A32"/>
    <w:rsid w:val="006C4BAE"/>
    <w:rsid w:val="006C4CF9"/>
    <w:rsid w:val="006C4FBA"/>
    <w:rsid w:val="006C540B"/>
    <w:rsid w:val="006C561E"/>
    <w:rsid w:val="006C57D4"/>
    <w:rsid w:val="006C5994"/>
    <w:rsid w:val="006C5A82"/>
    <w:rsid w:val="006C5BD5"/>
    <w:rsid w:val="006C5FA6"/>
    <w:rsid w:val="006C6A57"/>
    <w:rsid w:val="006C6AC0"/>
    <w:rsid w:val="006C6BF5"/>
    <w:rsid w:val="006C6C41"/>
    <w:rsid w:val="006C6DE9"/>
    <w:rsid w:val="006C715C"/>
    <w:rsid w:val="006C7239"/>
    <w:rsid w:val="006C7A4E"/>
    <w:rsid w:val="006C7E81"/>
    <w:rsid w:val="006C7FEA"/>
    <w:rsid w:val="006D051C"/>
    <w:rsid w:val="006D0EE0"/>
    <w:rsid w:val="006D139B"/>
    <w:rsid w:val="006D1785"/>
    <w:rsid w:val="006D1953"/>
    <w:rsid w:val="006D1C4F"/>
    <w:rsid w:val="006D1CE7"/>
    <w:rsid w:val="006D1DB3"/>
    <w:rsid w:val="006D23BC"/>
    <w:rsid w:val="006D253F"/>
    <w:rsid w:val="006D2E84"/>
    <w:rsid w:val="006D2E8C"/>
    <w:rsid w:val="006D2E9A"/>
    <w:rsid w:val="006D3071"/>
    <w:rsid w:val="006D311F"/>
    <w:rsid w:val="006D360D"/>
    <w:rsid w:val="006D3FB3"/>
    <w:rsid w:val="006D47AD"/>
    <w:rsid w:val="006D48D8"/>
    <w:rsid w:val="006D499C"/>
    <w:rsid w:val="006D4A8B"/>
    <w:rsid w:val="006D4AE2"/>
    <w:rsid w:val="006D4F76"/>
    <w:rsid w:val="006D4FC5"/>
    <w:rsid w:val="006D511D"/>
    <w:rsid w:val="006D536F"/>
    <w:rsid w:val="006D541F"/>
    <w:rsid w:val="006D5C0B"/>
    <w:rsid w:val="006D5F07"/>
    <w:rsid w:val="006D614C"/>
    <w:rsid w:val="006D6693"/>
    <w:rsid w:val="006D69ED"/>
    <w:rsid w:val="006D6A40"/>
    <w:rsid w:val="006D6C64"/>
    <w:rsid w:val="006D6D7D"/>
    <w:rsid w:val="006D6E90"/>
    <w:rsid w:val="006D7D7C"/>
    <w:rsid w:val="006D7F19"/>
    <w:rsid w:val="006E04D7"/>
    <w:rsid w:val="006E04FC"/>
    <w:rsid w:val="006E0601"/>
    <w:rsid w:val="006E065B"/>
    <w:rsid w:val="006E0AA7"/>
    <w:rsid w:val="006E0B48"/>
    <w:rsid w:val="006E0D16"/>
    <w:rsid w:val="006E0D33"/>
    <w:rsid w:val="006E0E6B"/>
    <w:rsid w:val="006E110D"/>
    <w:rsid w:val="006E11B4"/>
    <w:rsid w:val="006E14ED"/>
    <w:rsid w:val="006E1DB3"/>
    <w:rsid w:val="006E23D4"/>
    <w:rsid w:val="006E2659"/>
    <w:rsid w:val="006E2736"/>
    <w:rsid w:val="006E274D"/>
    <w:rsid w:val="006E29E5"/>
    <w:rsid w:val="006E2D6A"/>
    <w:rsid w:val="006E2EB5"/>
    <w:rsid w:val="006E3A3E"/>
    <w:rsid w:val="006E3BCB"/>
    <w:rsid w:val="006E4406"/>
    <w:rsid w:val="006E4543"/>
    <w:rsid w:val="006E4959"/>
    <w:rsid w:val="006E49D3"/>
    <w:rsid w:val="006E4DEE"/>
    <w:rsid w:val="006E4EAF"/>
    <w:rsid w:val="006E520F"/>
    <w:rsid w:val="006E5722"/>
    <w:rsid w:val="006E5992"/>
    <w:rsid w:val="006E5AD9"/>
    <w:rsid w:val="006E601C"/>
    <w:rsid w:val="006E6165"/>
    <w:rsid w:val="006E637C"/>
    <w:rsid w:val="006E6678"/>
    <w:rsid w:val="006E6702"/>
    <w:rsid w:val="006E6824"/>
    <w:rsid w:val="006E6A98"/>
    <w:rsid w:val="006E6E63"/>
    <w:rsid w:val="006E73EE"/>
    <w:rsid w:val="006E751E"/>
    <w:rsid w:val="006E7771"/>
    <w:rsid w:val="006E7B73"/>
    <w:rsid w:val="006E7BDB"/>
    <w:rsid w:val="006E7CC0"/>
    <w:rsid w:val="006E7F81"/>
    <w:rsid w:val="006F03C6"/>
    <w:rsid w:val="006F0550"/>
    <w:rsid w:val="006F0627"/>
    <w:rsid w:val="006F0813"/>
    <w:rsid w:val="006F12F1"/>
    <w:rsid w:val="006F14EA"/>
    <w:rsid w:val="006F175F"/>
    <w:rsid w:val="006F1B29"/>
    <w:rsid w:val="006F1CE3"/>
    <w:rsid w:val="006F1F49"/>
    <w:rsid w:val="006F2AAA"/>
    <w:rsid w:val="006F2B6C"/>
    <w:rsid w:val="006F2C66"/>
    <w:rsid w:val="006F2EE4"/>
    <w:rsid w:val="006F3454"/>
    <w:rsid w:val="006F3559"/>
    <w:rsid w:val="006F3C8A"/>
    <w:rsid w:val="006F3C9A"/>
    <w:rsid w:val="006F3D48"/>
    <w:rsid w:val="006F41EA"/>
    <w:rsid w:val="006F47CC"/>
    <w:rsid w:val="006F4957"/>
    <w:rsid w:val="006F4D98"/>
    <w:rsid w:val="006F4FD0"/>
    <w:rsid w:val="006F4FFC"/>
    <w:rsid w:val="006F503D"/>
    <w:rsid w:val="006F52CE"/>
    <w:rsid w:val="006F52D2"/>
    <w:rsid w:val="006F53B9"/>
    <w:rsid w:val="006F54B2"/>
    <w:rsid w:val="006F5878"/>
    <w:rsid w:val="006F58C9"/>
    <w:rsid w:val="006F5E91"/>
    <w:rsid w:val="006F60C5"/>
    <w:rsid w:val="006F735B"/>
    <w:rsid w:val="006F767A"/>
    <w:rsid w:val="006F771C"/>
    <w:rsid w:val="006F7C5E"/>
    <w:rsid w:val="006F7D4F"/>
    <w:rsid w:val="006F7FE3"/>
    <w:rsid w:val="0070012C"/>
    <w:rsid w:val="0070016E"/>
    <w:rsid w:val="007001B0"/>
    <w:rsid w:val="00700227"/>
    <w:rsid w:val="007004C7"/>
    <w:rsid w:val="007007B8"/>
    <w:rsid w:val="00700806"/>
    <w:rsid w:val="007009B3"/>
    <w:rsid w:val="00701083"/>
    <w:rsid w:val="00701545"/>
    <w:rsid w:val="00701603"/>
    <w:rsid w:val="00701847"/>
    <w:rsid w:val="00701C88"/>
    <w:rsid w:val="00701E48"/>
    <w:rsid w:val="0070201B"/>
    <w:rsid w:val="007022E4"/>
    <w:rsid w:val="00702389"/>
    <w:rsid w:val="00702568"/>
    <w:rsid w:val="00702745"/>
    <w:rsid w:val="00702BCA"/>
    <w:rsid w:val="007030E9"/>
    <w:rsid w:val="0070320E"/>
    <w:rsid w:val="00703210"/>
    <w:rsid w:val="0070325B"/>
    <w:rsid w:val="00703611"/>
    <w:rsid w:val="00703999"/>
    <w:rsid w:val="00703A36"/>
    <w:rsid w:val="00703B5F"/>
    <w:rsid w:val="00703DA3"/>
    <w:rsid w:val="00703F6B"/>
    <w:rsid w:val="00703FD4"/>
    <w:rsid w:val="007040FF"/>
    <w:rsid w:val="00704287"/>
    <w:rsid w:val="007044D2"/>
    <w:rsid w:val="00704554"/>
    <w:rsid w:val="007046F1"/>
    <w:rsid w:val="00704B2C"/>
    <w:rsid w:val="00704D90"/>
    <w:rsid w:val="0070518E"/>
    <w:rsid w:val="00705528"/>
    <w:rsid w:val="007058AE"/>
    <w:rsid w:val="00705949"/>
    <w:rsid w:val="00705967"/>
    <w:rsid w:val="00705A37"/>
    <w:rsid w:val="00705AC7"/>
    <w:rsid w:val="00705E1E"/>
    <w:rsid w:val="0070602D"/>
    <w:rsid w:val="007063FE"/>
    <w:rsid w:val="00706668"/>
    <w:rsid w:val="007069FB"/>
    <w:rsid w:val="00706A85"/>
    <w:rsid w:val="00706D53"/>
    <w:rsid w:val="00706FF1"/>
    <w:rsid w:val="00707C89"/>
    <w:rsid w:val="00707FE3"/>
    <w:rsid w:val="00710753"/>
    <w:rsid w:val="00710B6A"/>
    <w:rsid w:val="00710EEA"/>
    <w:rsid w:val="00711113"/>
    <w:rsid w:val="007113C1"/>
    <w:rsid w:val="007113EE"/>
    <w:rsid w:val="00711B91"/>
    <w:rsid w:val="00711D70"/>
    <w:rsid w:val="007120AD"/>
    <w:rsid w:val="00712198"/>
    <w:rsid w:val="00712D21"/>
    <w:rsid w:val="00712D94"/>
    <w:rsid w:val="00713112"/>
    <w:rsid w:val="0071351A"/>
    <w:rsid w:val="00713BF2"/>
    <w:rsid w:val="00713E8B"/>
    <w:rsid w:val="0071412D"/>
    <w:rsid w:val="007141DF"/>
    <w:rsid w:val="007143D2"/>
    <w:rsid w:val="007143D4"/>
    <w:rsid w:val="007146EE"/>
    <w:rsid w:val="00714AAD"/>
    <w:rsid w:val="00714B3B"/>
    <w:rsid w:val="00714B43"/>
    <w:rsid w:val="00714D63"/>
    <w:rsid w:val="00715204"/>
    <w:rsid w:val="00715609"/>
    <w:rsid w:val="00715915"/>
    <w:rsid w:val="007164A3"/>
    <w:rsid w:val="007168A8"/>
    <w:rsid w:val="00716944"/>
    <w:rsid w:val="00716B9A"/>
    <w:rsid w:val="00716BB7"/>
    <w:rsid w:val="00716C7E"/>
    <w:rsid w:val="00716D27"/>
    <w:rsid w:val="00716ED6"/>
    <w:rsid w:val="00716F4D"/>
    <w:rsid w:val="007170E5"/>
    <w:rsid w:val="0071735F"/>
    <w:rsid w:val="007175E1"/>
    <w:rsid w:val="007176F4"/>
    <w:rsid w:val="0071777E"/>
    <w:rsid w:val="00717789"/>
    <w:rsid w:val="007177E1"/>
    <w:rsid w:val="00717AEA"/>
    <w:rsid w:val="007201E0"/>
    <w:rsid w:val="007204B6"/>
    <w:rsid w:val="007207DE"/>
    <w:rsid w:val="007207FC"/>
    <w:rsid w:val="00720B0D"/>
    <w:rsid w:val="00720D09"/>
    <w:rsid w:val="00720EE2"/>
    <w:rsid w:val="00721017"/>
    <w:rsid w:val="0072107B"/>
    <w:rsid w:val="0072170C"/>
    <w:rsid w:val="00721D7B"/>
    <w:rsid w:val="007220CE"/>
    <w:rsid w:val="007223BD"/>
    <w:rsid w:val="0072249E"/>
    <w:rsid w:val="00722862"/>
    <w:rsid w:val="00722995"/>
    <w:rsid w:val="0072299A"/>
    <w:rsid w:val="00722C49"/>
    <w:rsid w:val="00722C7D"/>
    <w:rsid w:val="007232D6"/>
    <w:rsid w:val="00723325"/>
    <w:rsid w:val="007233A0"/>
    <w:rsid w:val="00723576"/>
    <w:rsid w:val="00724249"/>
    <w:rsid w:val="00724B06"/>
    <w:rsid w:val="00724D56"/>
    <w:rsid w:val="00724EB0"/>
    <w:rsid w:val="00725F0E"/>
    <w:rsid w:val="00726588"/>
    <w:rsid w:val="00726BFF"/>
    <w:rsid w:val="00726C1E"/>
    <w:rsid w:val="00726E29"/>
    <w:rsid w:val="00726E4C"/>
    <w:rsid w:val="00727250"/>
    <w:rsid w:val="007272DD"/>
    <w:rsid w:val="0072753C"/>
    <w:rsid w:val="00727A08"/>
    <w:rsid w:val="0073050A"/>
    <w:rsid w:val="0073094C"/>
    <w:rsid w:val="00730FD9"/>
    <w:rsid w:val="00731851"/>
    <w:rsid w:val="00731BD6"/>
    <w:rsid w:val="00731C34"/>
    <w:rsid w:val="00731D02"/>
    <w:rsid w:val="00731F0F"/>
    <w:rsid w:val="0073202F"/>
    <w:rsid w:val="007321B3"/>
    <w:rsid w:val="0073274E"/>
    <w:rsid w:val="00732758"/>
    <w:rsid w:val="007327AC"/>
    <w:rsid w:val="00732CC7"/>
    <w:rsid w:val="007345F2"/>
    <w:rsid w:val="00734907"/>
    <w:rsid w:val="007349CA"/>
    <w:rsid w:val="00734CED"/>
    <w:rsid w:val="00734DF0"/>
    <w:rsid w:val="00734F00"/>
    <w:rsid w:val="00734F08"/>
    <w:rsid w:val="00735C8C"/>
    <w:rsid w:val="00735DEA"/>
    <w:rsid w:val="00736C56"/>
    <w:rsid w:val="00737181"/>
    <w:rsid w:val="0073762E"/>
    <w:rsid w:val="00737778"/>
    <w:rsid w:val="007379D4"/>
    <w:rsid w:val="007401DB"/>
    <w:rsid w:val="007403B1"/>
    <w:rsid w:val="007406E2"/>
    <w:rsid w:val="007409F8"/>
    <w:rsid w:val="00740DED"/>
    <w:rsid w:val="007415EA"/>
    <w:rsid w:val="00741649"/>
    <w:rsid w:val="0074170D"/>
    <w:rsid w:val="00741795"/>
    <w:rsid w:val="00741B50"/>
    <w:rsid w:val="00741F90"/>
    <w:rsid w:val="00742280"/>
    <w:rsid w:val="00742472"/>
    <w:rsid w:val="007424B2"/>
    <w:rsid w:val="007429EA"/>
    <w:rsid w:val="00742A7D"/>
    <w:rsid w:val="00742AE4"/>
    <w:rsid w:val="00742DE7"/>
    <w:rsid w:val="00742F8F"/>
    <w:rsid w:val="007436F8"/>
    <w:rsid w:val="0074370E"/>
    <w:rsid w:val="007439E2"/>
    <w:rsid w:val="00743C61"/>
    <w:rsid w:val="00743E8E"/>
    <w:rsid w:val="00744150"/>
    <w:rsid w:val="00744382"/>
    <w:rsid w:val="00744521"/>
    <w:rsid w:val="0074454F"/>
    <w:rsid w:val="007445CF"/>
    <w:rsid w:val="007445F8"/>
    <w:rsid w:val="007446AD"/>
    <w:rsid w:val="007450C0"/>
    <w:rsid w:val="00745AD6"/>
    <w:rsid w:val="00745F28"/>
    <w:rsid w:val="0074600A"/>
    <w:rsid w:val="00746039"/>
    <w:rsid w:val="00746C56"/>
    <w:rsid w:val="0074719D"/>
    <w:rsid w:val="00747B4C"/>
    <w:rsid w:val="00747E89"/>
    <w:rsid w:val="007501DF"/>
    <w:rsid w:val="007503F4"/>
    <w:rsid w:val="00750762"/>
    <w:rsid w:val="00750D62"/>
    <w:rsid w:val="00750DF8"/>
    <w:rsid w:val="00751244"/>
    <w:rsid w:val="007519D7"/>
    <w:rsid w:val="00751F6E"/>
    <w:rsid w:val="00752388"/>
    <w:rsid w:val="00752B7F"/>
    <w:rsid w:val="00752BB0"/>
    <w:rsid w:val="00752DA2"/>
    <w:rsid w:val="00752DA4"/>
    <w:rsid w:val="00752DE2"/>
    <w:rsid w:val="00752ED3"/>
    <w:rsid w:val="0075340E"/>
    <w:rsid w:val="007538B4"/>
    <w:rsid w:val="0075394D"/>
    <w:rsid w:val="00753E40"/>
    <w:rsid w:val="007541C1"/>
    <w:rsid w:val="0075434E"/>
    <w:rsid w:val="00754457"/>
    <w:rsid w:val="00754960"/>
    <w:rsid w:val="00754979"/>
    <w:rsid w:val="00754C9A"/>
    <w:rsid w:val="007550F4"/>
    <w:rsid w:val="00755508"/>
    <w:rsid w:val="007557C1"/>
    <w:rsid w:val="00755BB5"/>
    <w:rsid w:val="0075641B"/>
    <w:rsid w:val="00756743"/>
    <w:rsid w:val="00756A17"/>
    <w:rsid w:val="00756D48"/>
    <w:rsid w:val="00756FB2"/>
    <w:rsid w:val="0075732A"/>
    <w:rsid w:val="0075738C"/>
    <w:rsid w:val="007574B6"/>
    <w:rsid w:val="007576C1"/>
    <w:rsid w:val="0075787A"/>
    <w:rsid w:val="00757EFE"/>
    <w:rsid w:val="00760370"/>
    <w:rsid w:val="0076076D"/>
    <w:rsid w:val="00760A76"/>
    <w:rsid w:val="00760E5E"/>
    <w:rsid w:val="00760EE9"/>
    <w:rsid w:val="00761413"/>
    <w:rsid w:val="007620B7"/>
    <w:rsid w:val="00762713"/>
    <w:rsid w:val="007628F4"/>
    <w:rsid w:val="00762FA2"/>
    <w:rsid w:val="00762FE3"/>
    <w:rsid w:val="00763FC8"/>
    <w:rsid w:val="0076400E"/>
    <w:rsid w:val="00764266"/>
    <w:rsid w:val="007647A4"/>
    <w:rsid w:val="007651FB"/>
    <w:rsid w:val="007652F8"/>
    <w:rsid w:val="00765361"/>
    <w:rsid w:val="007655E6"/>
    <w:rsid w:val="00765864"/>
    <w:rsid w:val="00765910"/>
    <w:rsid w:val="00765988"/>
    <w:rsid w:val="00765BB5"/>
    <w:rsid w:val="00765D00"/>
    <w:rsid w:val="00765D9D"/>
    <w:rsid w:val="00765EC1"/>
    <w:rsid w:val="00766395"/>
    <w:rsid w:val="0076708E"/>
    <w:rsid w:val="00767116"/>
    <w:rsid w:val="007674E0"/>
    <w:rsid w:val="00767B3C"/>
    <w:rsid w:val="00767BC9"/>
    <w:rsid w:val="00767E7C"/>
    <w:rsid w:val="007700F7"/>
    <w:rsid w:val="00770CD8"/>
    <w:rsid w:val="0077167A"/>
    <w:rsid w:val="00771A0C"/>
    <w:rsid w:val="00771C7A"/>
    <w:rsid w:val="0077208D"/>
    <w:rsid w:val="0077225E"/>
    <w:rsid w:val="0077271D"/>
    <w:rsid w:val="0077289F"/>
    <w:rsid w:val="00772EAE"/>
    <w:rsid w:val="007730D0"/>
    <w:rsid w:val="00773F78"/>
    <w:rsid w:val="0077420D"/>
    <w:rsid w:val="007747B4"/>
    <w:rsid w:val="0077515E"/>
    <w:rsid w:val="0077530F"/>
    <w:rsid w:val="00775717"/>
    <w:rsid w:val="0077593B"/>
    <w:rsid w:val="00775D7D"/>
    <w:rsid w:val="00776200"/>
    <w:rsid w:val="007771AB"/>
    <w:rsid w:val="007774C0"/>
    <w:rsid w:val="007774E9"/>
    <w:rsid w:val="007774EC"/>
    <w:rsid w:val="007800F9"/>
    <w:rsid w:val="00780284"/>
    <w:rsid w:val="007802C1"/>
    <w:rsid w:val="00780639"/>
    <w:rsid w:val="00780B3C"/>
    <w:rsid w:val="00780C80"/>
    <w:rsid w:val="00780FAB"/>
    <w:rsid w:val="007813E0"/>
    <w:rsid w:val="0078158C"/>
    <w:rsid w:val="00781D6B"/>
    <w:rsid w:val="0078207C"/>
    <w:rsid w:val="007825CB"/>
    <w:rsid w:val="007829B7"/>
    <w:rsid w:val="007830F7"/>
    <w:rsid w:val="00783131"/>
    <w:rsid w:val="00783871"/>
    <w:rsid w:val="007838FB"/>
    <w:rsid w:val="00783AE6"/>
    <w:rsid w:val="00783D63"/>
    <w:rsid w:val="00783E5A"/>
    <w:rsid w:val="00783E74"/>
    <w:rsid w:val="007845AE"/>
    <w:rsid w:val="00784C3B"/>
    <w:rsid w:val="00785887"/>
    <w:rsid w:val="00785D37"/>
    <w:rsid w:val="00785E44"/>
    <w:rsid w:val="0078659B"/>
    <w:rsid w:val="007865BD"/>
    <w:rsid w:val="00786BD9"/>
    <w:rsid w:val="00786E7A"/>
    <w:rsid w:val="0078775D"/>
    <w:rsid w:val="00790367"/>
    <w:rsid w:val="007905C2"/>
    <w:rsid w:val="0079080F"/>
    <w:rsid w:val="00790988"/>
    <w:rsid w:val="00790C2E"/>
    <w:rsid w:val="00790E93"/>
    <w:rsid w:val="007911BC"/>
    <w:rsid w:val="00791208"/>
    <w:rsid w:val="007912EE"/>
    <w:rsid w:val="0079138B"/>
    <w:rsid w:val="00791920"/>
    <w:rsid w:val="00791AC3"/>
    <w:rsid w:val="00791D88"/>
    <w:rsid w:val="007924E9"/>
    <w:rsid w:val="007928A8"/>
    <w:rsid w:val="007928D7"/>
    <w:rsid w:val="00792900"/>
    <w:rsid w:val="00792CC7"/>
    <w:rsid w:val="00792CE1"/>
    <w:rsid w:val="00792D82"/>
    <w:rsid w:val="007931BC"/>
    <w:rsid w:val="00793344"/>
    <w:rsid w:val="00793410"/>
    <w:rsid w:val="00794015"/>
    <w:rsid w:val="0079410B"/>
    <w:rsid w:val="00794475"/>
    <w:rsid w:val="00794A5B"/>
    <w:rsid w:val="00794C21"/>
    <w:rsid w:val="00794D84"/>
    <w:rsid w:val="00794DA7"/>
    <w:rsid w:val="00795229"/>
    <w:rsid w:val="007952B9"/>
    <w:rsid w:val="007955C1"/>
    <w:rsid w:val="007956D8"/>
    <w:rsid w:val="007959FD"/>
    <w:rsid w:val="00795AF8"/>
    <w:rsid w:val="0079616B"/>
    <w:rsid w:val="0079661C"/>
    <w:rsid w:val="00796949"/>
    <w:rsid w:val="007977E0"/>
    <w:rsid w:val="0079790A"/>
    <w:rsid w:val="00797927"/>
    <w:rsid w:val="00797E6D"/>
    <w:rsid w:val="00797FED"/>
    <w:rsid w:val="007A009C"/>
    <w:rsid w:val="007A014B"/>
    <w:rsid w:val="007A0B0A"/>
    <w:rsid w:val="007A0B1B"/>
    <w:rsid w:val="007A0E16"/>
    <w:rsid w:val="007A0FB1"/>
    <w:rsid w:val="007A1103"/>
    <w:rsid w:val="007A1294"/>
    <w:rsid w:val="007A1385"/>
    <w:rsid w:val="007A15C2"/>
    <w:rsid w:val="007A1ADB"/>
    <w:rsid w:val="007A1CAE"/>
    <w:rsid w:val="007A21EC"/>
    <w:rsid w:val="007A35FE"/>
    <w:rsid w:val="007A44FE"/>
    <w:rsid w:val="007A4D9F"/>
    <w:rsid w:val="007A4FDC"/>
    <w:rsid w:val="007A5061"/>
    <w:rsid w:val="007A53C6"/>
    <w:rsid w:val="007A55B4"/>
    <w:rsid w:val="007A57AD"/>
    <w:rsid w:val="007A58DF"/>
    <w:rsid w:val="007A5B4D"/>
    <w:rsid w:val="007A6525"/>
    <w:rsid w:val="007A6676"/>
    <w:rsid w:val="007A66BC"/>
    <w:rsid w:val="007A687B"/>
    <w:rsid w:val="007A688E"/>
    <w:rsid w:val="007A69E7"/>
    <w:rsid w:val="007A6DD0"/>
    <w:rsid w:val="007A6E5C"/>
    <w:rsid w:val="007A79AD"/>
    <w:rsid w:val="007A79E0"/>
    <w:rsid w:val="007A7D7C"/>
    <w:rsid w:val="007B00B7"/>
    <w:rsid w:val="007B015B"/>
    <w:rsid w:val="007B0225"/>
    <w:rsid w:val="007B046B"/>
    <w:rsid w:val="007B08BE"/>
    <w:rsid w:val="007B0D2D"/>
    <w:rsid w:val="007B0DD4"/>
    <w:rsid w:val="007B14A3"/>
    <w:rsid w:val="007B162D"/>
    <w:rsid w:val="007B1D52"/>
    <w:rsid w:val="007B1EAC"/>
    <w:rsid w:val="007B283C"/>
    <w:rsid w:val="007B344A"/>
    <w:rsid w:val="007B3867"/>
    <w:rsid w:val="007B3B63"/>
    <w:rsid w:val="007B4322"/>
    <w:rsid w:val="007B43CC"/>
    <w:rsid w:val="007B4C4D"/>
    <w:rsid w:val="007B542F"/>
    <w:rsid w:val="007B55A2"/>
    <w:rsid w:val="007B5809"/>
    <w:rsid w:val="007B5958"/>
    <w:rsid w:val="007B5A04"/>
    <w:rsid w:val="007B5AB5"/>
    <w:rsid w:val="007B5B3F"/>
    <w:rsid w:val="007B5C57"/>
    <w:rsid w:val="007B5C58"/>
    <w:rsid w:val="007B62AB"/>
    <w:rsid w:val="007B6525"/>
    <w:rsid w:val="007B6790"/>
    <w:rsid w:val="007B6A98"/>
    <w:rsid w:val="007B6B68"/>
    <w:rsid w:val="007B6C5D"/>
    <w:rsid w:val="007B6E12"/>
    <w:rsid w:val="007B6E64"/>
    <w:rsid w:val="007B7383"/>
    <w:rsid w:val="007B773B"/>
    <w:rsid w:val="007B7740"/>
    <w:rsid w:val="007B7893"/>
    <w:rsid w:val="007B794E"/>
    <w:rsid w:val="007B7A53"/>
    <w:rsid w:val="007C01C4"/>
    <w:rsid w:val="007C0224"/>
    <w:rsid w:val="007C028C"/>
    <w:rsid w:val="007C0896"/>
    <w:rsid w:val="007C0A03"/>
    <w:rsid w:val="007C0C0B"/>
    <w:rsid w:val="007C0C19"/>
    <w:rsid w:val="007C14F4"/>
    <w:rsid w:val="007C17F2"/>
    <w:rsid w:val="007C1B9B"/>
    <w:rsid w:val="007C1C1F"/>
    <w:rsid w:val="007C1CDE"/>
    <w:rsid w:val="007C239B"/>
    <w:rsid w:val="007C28E1"/>
    <w:rsid w:val="007C293A"/>
    <w:rsid w:val="007C2EF1"/>
    <w:rsid w:val="007C382F"/>
    <w:rsid w:val="007C3F45"/>
    <w:rsid w:val="007C4CCC"/>
    <w:rsid w:val="007C4EEF"/>
    <w:rsid w:val="007C4FB0"/>
    <w:rsid w:val="007C5154"/>
    <w:rsid w:val="007C5C26"/>
    <w:rsid w:val="007C639F"/>
    <w:rsid w:val="007C672C"/>
    <w:rsid w:val="007C694F"/>
    <w:rsid w:val="007C6AAB"/>
    <w:rsid w:val="007C6CE7"/>
    <w:rsid w:val="007C79A2"/>
    <w:rsid w:val="007C7A3D"/>
    <w:rsid w:val="007C7C65"/>
    <w:rsid w:val="007C7DD8"/>
    <w:rsid w:val="007D010B"/>
    <w:rsid w:val="007D09E4"/>
    <w:rsid w:val="007D0A22"/>
    <w:rsid w:val="007D0ECF"/>
    <w:rsid w:val="007D1C3A"/>
    <w:rsid w:val="007D222E"/>
    <w:rsid w:val="007D2371"/>
    <w:rsid w:val="007D25CE"/>
    <w:rsid w:val="007D2992"/>
    <w:rsid w:val="007D2A31"/>
    <w:rsid w:val="007D2B2A"/>
    <w:rsid w:val="007D2E5F"/>
    <w:rsid w:val="007D3B12"/>
    <w:rsid w:val="007D3BC0"/>
    <w:rsid w:val="007D3E03"/>
    <w:rsid w:val="007D4462"/>
    <w:rsid w:val="007D5014"/>
    <w:rsid w:val="007D50B3"/>
    <w:rsid w:val="007D50FE"/>
    <w:rsid w:val="007D51BF"/>
    <w:rsid w:val="007D5AC2"/>
    <w:rsid w:val="007D600B"/>
    <w:rsid w:val="007D60BE"/>
    <w:rsid w:val="007D649B"/>
    <w:rsid w:val="007D658E"/>
    <w:rsid w:val="007D68F1"/>
    <w:rsid w:val="007D6999"/>
    <w:rsid w:val="007D79EE"/>
    <w:rsid w:val="007D7A9D"/>
    <w:rsid w:val="007D7F6D"/>
    <w:rsid w:val="007E02F0"/>
    <w:rsid w:val="007E0542"/>
    <w:rsid w:val="007E0987"/>
    <w:rsid w:val="007E0B41"/>
    <w:rsid w:val="007E169E"/>
    <w:rsid w:val="007E175A"/>
    <w:rsid w:val="007E179A"/>
    <w:rsid w:val="007E1CD8"/>
    <w:rsid w:val="007E1E0B"/>
    <w:rsid w:val="007E1EBF"/>
    <w:rsid w:val="007E2066"/>
    <w:rsid w:val="007E2139"/>
    <w:rsid w:val="007E23D0"/>
    <w:rsid w:val="007E25D7"/>
    <w:rsid w:val="007E2A94"/>
    <w:rsid w:val="007E2D25"/>
    <w:rsid w:val="007E2F85"/>
    <w:rsid w:val="007E3696"/>
    <w:rsid w:val="007E39D7"/>
    <w:rsid w:val="007E3A47"/>
    <w:rsid w:val="007E3CD2"/>
    <w:rsid w:val="007E3D64"/>
    <w:rsid w:val="007E434B"/>
    <w:rsid w:val="007E443E"/>
    <w:rsid w:val="007E450B"/>
    <w:rsid w:val="007E4681"/>
    <w:rsid w:val="007E48DE"/>
    <w:rsid w:val="007E5323"/>
    <w:rsid w:val="007E5B8D"/>
    <w:rsid w:val="007E5D2A"/>
    <w:rsid w:val="007E62AA"/>
    <w:rsid w:val="007E6365"/>
    <w:rsid w:val="007E63C4"/>
    <w:rsid w:val="007E64D8"/>
    <w:rsid w:val="007E66D1"/>
    <w:rsid w:val="007E69CF"/>
    <w:rsid w:val="007E6B44"/>
    <w:rsid w:val="007E6E2E"/>
    <w:rsid w:val="007E70F8"/>
    <w:rsid w:val="007E716B"/>
    <w:rsid w:val="007E738F"/>
    <w:rsid w:val="007E7966"/>
    <w:rsid w:val="007E7A3A"/>
    <w:rsid w:val="007E7B78"/>
    <w:rsid w:val="007E7DA5"/>
    <w:rsid w:val="007F02A4"/>
    <w:rsid w:val="007F09C4"/>
    <w:rsid w:val="007F0CE4"/>
    <w:rsid w:val="007F125B"/>
    <w:rsid w:val="007F13A7"/>
    <w:rsid w:val="007F13D4"/>
    <w:rsid w:val="007F15FA"/>
    <w:rsid w:val="007F16FC"/>
    <w:rsid w:val="007F19F1"/>
    <w:rsid w:val="007F1A48"/>
    <w:rsid w:val="007F25B7"/>
    <w:rsid w:val="007F2B59"/>
    <w:rsid w:val="007F2CC1"/>
    <w:rsid w:val="007F2EB6"/>
    <w:rsid w:val="007F2EC4"/>
    <w:rsid w:val="007F35E0"/>
    <w:rsid w:val="007F39F6"/>
    <w:rsid w:val="007F3E42"/>
    <w:rsid w:val="007F40B8"/>
    <w:rsid w:val="007F425D"/>
    <w:rsid w:val="007F4655"/>
    <w:rsid w:val="007F4D97"/>
    <w:rsid w:val="007F5A0C"/>
    <w:rsid w:val="007F5E4D"/>
    <w:rsid w:val="007F65DA"/>
    <w:rsid w:val="007F66C2"/>
    <w:rsid w:val="007F68E5"/>
    <w:rsid w:val="007F68EB"/>
    <w:rsid w:val="007F6E3D"/>
    <w:rsid w:val="007F71CF"/>
    <w:rsid w:val="007F749D"/>
    <w:rsid w:val="007F7710"/>
    <w:rsid w:val="007F77E7"/>
    <w:rsid w:val="007F7ABD"/>
    <w:rsid w:val="007F7AF7"/>
    <w:rsid w:val="007F7B9C"/>
    <w:rsid w:val="007F7BB4"/>
    <w:rsid w:val="007F7BCC"/>
    <w:rsid w:val="007F7CFB"/>
    <w:rsid w:val="00800214"/>
    <w:rsid w:val="0080055D"/>
    <w:rsid w:val="008005F7"/>
    <w:rsid w:val="00800829"/>
    <w:rsid w:val="008008DE"/>
    <w:rsid w:val="00800CB9"/>
    <w:rsid w:val="00800CD8"/>
    <w:rsid w:val="00800F44"/>
    <w:rsid w:val="00800F7C"/>
    <w:rsid w:val="00801410"/>
    <w:rsid w:val="00801C62"/>
    <w:rsid w:val="008026D0"/>
    <w:rsid w:val="0080284C"/>
    <w:rsid w:val="00802E05"/>
    <w:rsid w:val="00803369"/>
    <w:rsid w:val="008033CF"/>
    <w:rsid w:val="0080356C"/>
    <w:rsid w:val="0080363C"/>
    <w:rsid w:val="00803948"/>
    <w:rsid w:val="0080396C"/>
    <w:rsid w:val="00803AB6"/>
    <w:rsid w:val="00804279"/>
    <w:rsid w:val="00804398"/>
    <w:rsid w:val="00804503"/>
    <w:rsid w:val="008047FF"/>
    <w:rsid w:val="00804832"/>
    <w:rsid w:val="0080488A"/>
    <w:rsid w:val="00804DDD"/>
    <w:rsid w:val="00804F50"/>
    <w:rsid w:val="008053C6"/>
    <w:rsid w:val="00805432"/>
    <w:rsid w:val="0080556E"/>
    <w:rsid w:val="0080578C"/>
    <w:rsid w:val="00806209"/>
    <w:rsid w:val="0080654D"/>
    <w:rsid w:val="00806623"/>
    <w:rsid w:val="00806B14"/>
    <w:rsid w:val="00806B8D"/>
    <w:rsid w:val="0080719C"/>
    <w:rsid w:val="00807473"/>
    <w:rsid w:val="008076F8"/>
    <w:rsid w:val="008079D4"/>
    <w:rsid w:val="00807C4F"/>
    <w:rsid w:val="0081031A"/>
    <w:rsid w:val="00810432"/>
    <w:rsid w:val="00810799"/>
    <w:rsid w:val="00810EFF"/>
    <w:rsid w:val="008115D6"/>
    <w:rsid w:val="008117DB"/>
    <w:rsid w:val="00811EB7"/>
    <w:rsid w:val="00811F1C"/>
    <w:rsid w:val="0081200B"/>
    <w:rsid w:val="008121A2"/>
    <w:rsid w:val="0081254A"/>
    <w:rsid w:val="00812740"/>
    <w:rsid w:val="008129E0"/>
    <w:rsid w:val="00812C01"/>
    <w:rsid w:val="008130B8"/>
    <w:rsid w:val="0081333E"/>
    <w:rsid w:val="00813471"/>
    <w:rsid w:val="0081359A"/>
    <w:rsid w:val="00813A32"/>
    <w:rsid w:val="00813BA3"/>
    <w:rsid w:val="00814049"/>
    <w:rsid w:val="008144CA"/>
    <w:rsid w:val="00814514"/>
    <w:rsid w:val="008149D0"/>
    <w:rsid w:val="00814E7F"/>
    <w:rsid w:val="00814F6C"/>
    <w:rsid w:val="0081544F"/>
    <w:rsid w:val="00815858"/>
    <w:rsid w:val="00815F24"/>
    <w:rsid w:val="0081602E"/>
    <w:rsid w:val="00816525"/>
    <w:rsid w:val="008166D3"/>
    <w:rsid w:val="00816B50"/>
    <w:rsid w:val="00816C38"/>
    <w:rsid w:val="00816D12"/>
    <w:rsid w:val="00816FC0"/>
    <w:rsid w:val="00817108"/>
    <w:rsid w:val="008176F2"/>
    <w:rsid w:val="0081772D"/>
    <w:rsid w:val="00817C5F"/>
    <w:rsid w:val="00817D0A"/>
    <w:rsid w:val="00817FDF"/>
    <w:rsid w:val="00820249"/>
    <w:rsid w:val="00820413"/>
    <w:rsid w:val="008206BC"/>
    <w:rsid w:val="00820E56"/>
    <w:rsid w:val="00820F8A"/>
    <w:rsid w:val="0082104F"/>
    <w:rsid w:val="0082124F"/>
    <w:rsid w:val="0082143B"/>
    <w:rsid w:val="00821649"/>
    <w:rsid w:val="00821E96"/>
    <w:rsid w:val="00821ED5"/>
    <w:rsid w:val="00821F3F"/>
    <w:rsid w:val="00821F56"/>
    <w:rsid w:val="0082260A"/>
    <w:rsid w:val="0082281C"/>
    <w:rsid w:val="00822AB2"/>
    <w:rsid w:val="00822E12"/>
    <w:rsid w:val="0082345B"/>
    <w:rsid w:val="0082367D"/>
    <w:rsid w:val="008236B3"/>
    <w:rsid w:val="008246B3"/>
    <w:rsid w:val="00824715"/>
    <w:rsid w:val="0082476E"/>
    <w:rsid w:val="0082492E"/>
    <w:rsid w:val="00824A62"/>
    <w:rsid w:val="00824DB5"/>
    <w:rsid w:val="00825315"/>
    <w:rsid w:val="0082535C"/>
    <w:rsid w:val="00825420"/>
    <w:rsid w:val="008257AF"/>
    <w:rsid w:val="00825945"/>
    <w:rsid w:val="00825D25"/>
    <w:rsid w:val="00825F87"/>
    <w:rsid w:val="00826180"/>
    <w:rsid w:val="008261F3"/>
    <w:rsid w:val="008262E8"/>
    <w:rsid w:val="00826566"/>
    <w:rsid w:val="00826638"/>
    <w:rsid w:val="00827AC6"/>
    <w:rsid w:val="008300F2"/>
    <w:rsid w:val="0083021D"/>
    <w:rsid w:val="00830489"/>
    <w:rsid w:val="0083080B"/>
    <w:rsid w:val="00830925"/>
    <w:rsid w:val="00830BC4"/>
    <w:rsid w:val="00830C7B"/>
    <w:rsid w:val="00830D01"/>
    <w:rsid w:val="00831011"/>
    <w:rsid w:val="008310DE"/>
    <w:rsid w:val="008315FE"/>
    <w:rsid w:val="0083193F"/>
    <w:rsid w:val="00831FCC"/>
    <w:rsid w:val="00832509"/>
    <w:rsid w:val="0083292F"/>
    <w:rsid w:val="00832A2C"/>
    <w:rsid w:val="00832AB1"/>
    <w:rsid w:val="00833497"/>
    <w:rsid w:val="00833C35"/>
    <w:rsid w:val="00834814"/>
    <w:rsid w:val="00835040"/>
    <w:rsid w:val="00835222"/>
    <w:rsid w:val="00835427"/>
    <w:rsid w:val="00835863"/>
    <w:rsid w:val="008359D0"/>
    <w:rsid w:val="00835D1C"/>
    <w:rsid w:val="00836018"/>
    <w:rsid w:val="00836C5E"/>
    <w:rsid w:val="00836D85"/>
    <w:rsid w:val="00837184"/>
    <w:rsid w:val="008371A7"/>
    <w:rsid w:val="008377BB"/>
    <w:rsid w:val="00837A12"/>
    <w:rsid w:val="00837B0D"/>
    <w:rsid w:val="0084009E"/>
    <w:rsid w:val="00840224"/>
    <w:rsid w:val="00840710"/>
    <w:rsid w:val="00840757"/>
    <w:rsid w:val="008409C8"/>
    <w:rsid w:val="00840C78"/>
    <w:rsid w:val="00840F99"/>
    <w:rsid w:val="00841286"/>
    <w:rsid w:val="00841590"/>
    <w:rsid w:val="00841C0F"/>
    <w:rsid w:val="00841C24"/>
    <w:rsid w:val="00841EF8"/>
    <w:rsid w:val="00841F94"/>
    <w:rsid w:val="008423A5"/>
    <w:rsid w:val="00842430"/>
    <w:rsid w:val="00843494"/>
    <w:rsid w:val="00843741"/>
    <w:rsid w:val="008439DC"/>
    <w:rsid w:val="00843D9D"/>
    <w:rsid w:val="008440C2"/>
    <w:rsid w:val="008445B8"/>
    <w:rsid w:val="0084461C"/>
    <w:rsid w:val="00844905"/>
    <w:rsid w:val="00844A38"/>
    <w:rsid w:val="008453B4"/>
    <w:rsid w:val="0084543C"/>
    <w:rsid w:val="0084573F"/>
    <w:rsid w:val="008457C6"/>
    <w:rsid w:val="0084593B"/>
    <w:rsid w:val="0084594E"/>
    <w:rsid w:val="00846981"/>
    <w:rsid w:val="008469BD"/>
    <w:rsid w:val="00846AE4"/>
    <w:rsid w:val="00846F00"/>
    <w:rsid w:val="008472B4"/>
    <w:rsid w:val="00847F06"/>
    <w:rsid w:val="00847F78"/>
    <w:rsid w:val="00850031"/>
    <w:rsid w:val="0085074D"/>
    <w:rsid w:val="00850849"/>
    <w:rsid w:val="00851084"/>
    <w:rsid w:val="00851369"/>
    <w:rsid w:val="00851608"/>
    <w:rsid w:val="00851751"/>
    <w:rsid w:val="008519FA"/>
    <w:rsid w:val="00852121"/>
    <w:rsid w:val="008522E6"/>
    <w:rsid w:val="00852458"/>
    <w:rsid w:val="0085266A"/>
    <w:rsid w:val="008528A2"/>
    <w:rsid w:val="00852B7D"/>
    <w:rsid w:val="00852C27"/>
    <w:rsid w:val="00852C5E"/>
    <w:rsid w:val="008533FA"/>
    <w:rsid w:val="00853524"/>
    <w:rsid w:val="00853603"/>
    <w:rsid w:val="00853D56"/>
    <w:rsid w:val="00853DC9"/>
    <w:rsid w:val="00853E9B"/>
    <w:rsid w:val="00854524"/>
    <w:rsid w:val="00855762"/>
    <w:rsid w:val="00855844"/>
    <w:rsid w:val="00855857"/>
    <w:rsid w:val="00855AC5"/>
    <w:rsid w:val="00855ADB"/>
    <w:rsid w:val="00855E54"/>
    <w:rsid w:val="008566A4"/>
    <w:rsid w:val="00856BA5"/>
    <w:rsid w:val="0085701F"/>
    <w:rsid w:val="00857610"/>
    <w:rsid w:val="0086002B"/>
    <w:rsid w:val="008607A5"/>
    <w:rsid w:val="00860B13"/>
    <w:rsid w:val="00860D3A"/>
    <w:rsid w:val="00860EF4"/>
    <w:rsid w:val="00860F13"/>
    <w:rsid w:val="00861152"/>
    <w:rsid w:val="008611CB"/>
    <w:rsid w:val="00861219"/>
    <w:rsid w:val="00861257"/>
    <w:rsid w:val="0086174E"/>
    <w:rsid w:val="008617F0"/>
    <w:rsid w:val="00861FC8"/>
    <w:rsid w:val="008620B4"/>
    <w:rsid w:val="00862BC5"/>
    <w:rsid w:val="008641EA"/>
    <w:rsid w:val="00864321"/>
    <w:rsid w:val="0086464C"/>
    <w:rsid w:val="0086464D"/>
    <w:rsid w:val="0086476C"/>
    <w:rsid w:val="00864AA7"/>
    <w:rsid w:val="00865220"/>
    <w:rsid w:val="0086617A"/>
    <w:rsid w:val="00866198"/>
    <w:rsid w:val="00866575"/>
    <w:rsid w:val="008665F3"/>
    <w:rsid w:val="008667AF"/>
    <w:rsid w:val="0086691F"/>
    <w:rsid w:val="00867000"/>
    <w:rsid w:val="00867025"/>
    <w:rsid w:val="00867242"/>
    <w:rsid w:val="0086749F"/>
    <w:rsid w:val="00867505"/>
    <w:rsid w:val="0086794D"/>
    <w:rsid w:val="00867BAD"/>
    <w:rsid w:val="0087000D"/>
    <w:rsid w:val="00870041"/>
    <w:rsid w:val="008709A4"/>
    <w:rsid w:val="00870BC1"/>
    <w:rsid w:val="00870EAF"/>
    <w:rsid w:val="00870F14"/>
    <w:rsid w:val="0087105A"/>
    <w:rsid w:val="00871AA7"/>
    <w:rsid w:val="00871C2C"/>
    <w:rsid w:val="00871EAF"/>
    <w:rsid w:val="00871F63"/>
    <w:rsid w:val="00872552"/>
    <w:rsid w:val="00872BF8"/>
    <w:rsid w:val="00872CA4"/>
    <w:rsid w:val="00872DC7"/>
    <w:rsid w:val="0087324A"/>
    <w:rsid w:val="008735C0"/>
    <w:rsid w:val="008744C7"/>
    <w:rsid w:val="0087496B"/>
    <w:rsid w:val="008749C8"/>
    <w:rsid w:val="00874CA1"/>
    <w:rsid w:val="008752F1"/>
    <w:rsid w:val="00875965"/>
    <w:rsid w:val="008759C7"/>
    <w:rsid w:val="00875D35"/>
    <w:rsid w:val="00876229"/>
    <w:rsid w:val="008762D3"/>
    <w:rsid w:val="0087651E"/>
    <w:rsid w:val="00876565"/>
    <w:rsid w:val="0087681E"/>
    <w:rsid w:val="008768EF"/>
    <w:rsid w:val="00876A0F"/>
    <w:rsid w:val="00876B7A"/>
    <w:rsid w:val="00876E8C"/>
    <w:rsid w:val="00876F8F"/>
    <w:rsid w:val="0087715E"/>
    <w:rsid w:val="008774D7"/>
    <w:rsid w:val="008775F8"/>
    <w:rsid w:val="00877974"/>
    <w:rsid w:val="00877BED"/>
    <w:rsid w:val="00877CF1"/>
    <w:rsid w:val="00877E12"/>
    <w:rsid w:val="00877E1F"/>
    <w:rsid w:val="00880074"/>
    <w:rsid w:val="008804E9"/>
    <w:rsid w:val="00880928"/>
    <w:rsid w:val="00880BA4"/>
    <w:rsid w:val="00880E31"/>
    <w:rsid w:val="0088172D"/>
    <w:rsid w:val="008817A7"/>
    <w:rsid w:val="00881DCD"/>
    <w:rsid w:val="00883549"/>
    <w:rsid w:val="00883723"/>
    <w:rsid w:val="00883E37"/>
    <w:rsid w:val="00884024"/>
    <w:rsid w:val="00884329"/>
    <w:rsid w:val="00884709"/>
    <w:rsid w:val="00884DD8"/>
    <w:rsid w:val="00884FF4"/>
    <w:rsid w:val="008851B1"/>
    <w:rsid w:val="008851DE"/>
    <w:rsid w:val="008853FA"/>
    <w:rsid w:val="00885436"/>
    <w:rsid w:val="00885C7E"/>
    <w:rsid w:val="00885D0E"/>
    <w:rsid w:val="008864B0"/>
    <w:rsid w:val="0088651A"/>
    <w:rsid w:val="008868F5"/>
    <w:rsid w:val="00886D3C"/>
    <w:rsid w:val="00886D4A"/>
    <w:rsid w:val="008872F5"/>
    <w:rsid w:val="0088779E"/>
    <w:rsid w:val="00890954"/>
    <w:rsid w:val="00891011"/>
    <w:rsid w:val="00891377"/>
    <w:rsid w:val="0089161B"/>
    <w:rsid w:val="00891C08"/>
    <w:rsid w:val="00892340"/>
    <w:rsid w:val="00892624"/>
    <w:rsid w:val="008927D9"/>
    <w:rsid w:val="00892C90"/>
    <w:rsid w:val="00892F77"/>
    <w:rsid w:val="00893872"/>
    <w:rsid w:val="008938BF"/>
    <w:rsid w:val="00893D0A"/>
    <w:rsid w:val="008941D1"/>
    <w:rsid w:val="0089424B"/>
    <w:rsid w:val="00894575"/>
    <w:rsid w:val="008945CF"/>
    <w:rsid w:val="0089464C"/>
    <w:rsid w:val="00894924"/>
    <w:rsid w:val="0089542B"/>
    <w:rsid w:val="008957C1"/>
    <w:rsid w:val="00895942"/>
    <w:rsid w:val="00895B07"/>
    <w:rsid w:val="00895CB6"/>
    <w:rsid w:val="00895E1F"/>
    <w:rsid w:val="00895F04"/>
    <w:rsid w:val="00895F7B"/>
    <w:rsid w:val="00896124"/>
    <w:rsid w:val="00896338"/>
    <w:rsid w:val="008964C5"/>
    <w:rsid w:val="0089686D"/>
    <w:rsid w:val="00896DD0"/>
    <w:rsid w:val="0089706E"/>
    <w:rsid w:val="008970B4"/>
    <w:rsid w:val="008971DC"/>
    <w:rsid w:val="008973A1"/>
    <w:rsid w:val="00897828"/>
    <w:rsid w:val="00897869"/>
    <w:rsid w:val="008979C9"/>
    <w:rsid w:val="00897D76"/>
    <w:rsid w:val="00897E68"/>
    <w:rsid w:val="00897FA7"/>
    <w:rsid w:val="008A01CA"/>
    <w:rsid w:val="008A027E"/>
    <w:rsid w:val="008A0917"/>
    <w:rsid w:val="008A099F"/>
    <w:rsid w:val="008A1196"/>
    <w:rsid w:val="008A11C5"/>
    <w:rsid w:val="008A197B"/>
    <w:rsid w:val="008A223F"/>
    <w:rsid w:val="008A26AA"/>
    <w:rsid w:val="008A2B0D"/>
    <w:rsid w:val="008A2F7A"/>
    <w:rsid w:val="008A3118"/>
    <w:rsid w:val="008A34E5"/>
    <w:rsid w:val="008A390E"/>
    <w:rsid w:val="008A3C1D"/>
    <w:rsid w:val="008A3C5D"/>
    <w:rsid w:val="008A404A"/>
    <w:rsid w:val="008A40BF"/>
    <w:rsid w:val="008A453D"/>
    <w:rsid w:val="008A45F6"/>
    <w:rsid w:val="008A4BA7"/>
    <w:rsid w:val="008A4DC9"/>
    <w:rsid w:val="008A527A"/>
    <w:rsid w:val="008A5509"/>
    <w:rsid w:val="008A56DE"/>
    <w:rsid w:val="008A56E4"/>
    <w:rsid w:val="008A59ED"/>
    <w:rsid w:val="008A5A55"/>
    <w:rsid w:val="008A6342"/>
    <w:rsid w:val="008A69E2"/>
    <w:rsid w:val="008A6AAB"/>
    <w:rsid w:val="008A6B34"/>
    <w:rsid w:val="008A6C0C"/>
    <w:rsid w:val="008A6DCE"/>
    <w:rsid w:val="008A713B"/>
    <w:rsid w:val="008A73E5"/>
    <w:rsid w:val="008A7785"/>
    <w:rsid w:val="008A7DC0"/>
    <w:rsid w:val="008A7EF0"/>
    <w:rsid w:val="008B066F"/>
    <w:rsid w:val="008B0739"/>
    <w:rsid w:val="008B0768"/>
    <w:rsid w:val="008B0B14"/>
    <w:rsid w:val="008B0DA3"/>
    <w:rsid w:val="008B0FFE"/>
    <w:rsid w:val="008B156E"/>
    <w:rsid w:val="008B1B6E"/>
    <w:rsid w:val="008B1BE0"/>
    <w:rsid w:val="008B226A"/>
    <w:rsid w:val="008B29A9"/>
    <w:rsid w:val="008B2A4F"/>
    <w:rsid w:val="008B2AF4"/>
    <w:rsid w:val="008B2EEA"/>
    <w:rsid w:val="008B311E"/>
    <w:rsid w:val="008B37AE"/>
    <w:rsid w:val="008B434B"/>
    <w:rsid w:val="008B4490"/>
    <w:rsid w:val="008B4577"/>
    <w:rsid w:val="008B47B9"/>
    <w:rsid w:val="008B4CA4"/>
    <w:rsid w:val="008B4F5E"/>
    <w:rsid w:val="008B51C8"/>
    <w:rsid w:val="008B53C1"/>
    <w:rsid w:val="008B5510"/>
    <w:rsid w:val="008B5C06"/>
    <w:rsid w:val="008B5C56"/>
    <w:rsid w:val="008B5D72"/>
    <w:rsid w:val="008B60F9"/>
    <w:rsid w:val="008B6311"/>
    <w:rsid w:val="008B6351"/>
    <w:rsid w:val="008B66E3"/>
    <w:rsid w:val="008B6E38"/>
    <w:rsid w:val="008B6E9F"/>
    <w:rsid w:val="008B71A0"/>
    <w:rsid w:val="008B7267"/>
    <w:rsid w:val="008B7DF5"/>
    <w:rsid w:val="008B7F80"/>
    <w:rsid w:val="008C080E"/>
    <w:rsid w:val="008C08FE"/>
    <w:rsid w:val="008C0FFA"/>
    <w:rsid w:val="008C15D3"/>
    <w:rsid w:val="008C1727"/>
    <w:rsid w:val="008C17ED"/>
    <w:rsid w:val="008C1D1E"/>
    <w:rsid w:val="008C1D36"/>
    <w:rsid w:val="008C2114"/>
    <w:rsid w:val="008C229D"/>
    <w:rsid w:val="008C2573"/>
    <w:rsid w:val="008C2989"/>
    <w:rsid w:val="008C2B6C"/>
    <w:rsid w:val="008C2BC1"/>
    <w:rsid w:val="008C2D3E"/>
    <w:rsid w:val="008C2DD4"/>
    <w:rsid w:val="008C2F46"/>
    <w:rsid w:val="008C3826"/>
    <w:rsid w:val="008C3873"/>
    <w:rsid w:val="008C3E5C"/>
    <w:rsid w:val="008C4044"/>
    <w:rsid w:val="008C43F5"/>
    <w:rsid w:val="008C49DE"/>
    <w:rsid w:val="008C4FA0"/>
    <w:rsid w:val="008C5534"/>
    <w:rsid w:val="008C5AD9"/>
    <w:rsid w:val="008C61D9"/>
    <w:rsid w:val="008C67E1"/>
    <w:rsid w:val="008C6829"/>
    <w:rsid w:val="008C6AD0"/>
    <w:rsid w:val="008C6EAC"/>
    <w:rsid w:val="008C6F24"/>
    <w:rsid w:val="008C719E"/>
    <w:rsid w:val="008C786F"/>
    <w:rsid w:val="008C78C5"/>
    <w:rsid w:val="008C79B4"/>
    <w:rsid w:val="008C79C4"/>
    <w:rsid w:val="008C7E98"/>
    <w:rsid w:val="008D0284"/>
    <w:rsid w:val="008D03F4"/>
    <w:rsid w:val="008D09BB"/>
    <w:rsid w:val="008D0A9B"/>
    <w:rsid w:val="008D0AA6"/>
    <w:rsid w:val="008D105E"/>
    <w:rsid w:val="008D11DB"/>
    <w:rsid w:val="008D12E3"/>
    <w:rsid w:val="008D1500"/>
    <w:rsid w:val="008D19F2"/>
    <w:rsid w:val="008D1A05"/>
    <w:rsid w:val="008D1DBF"/>
    <w:rsid w:val="008D1F45"/>
    <w:rsid w:val="008D268C"/>
    <w:rsid w:val="008D286E"/>
    <w:rsid w:val="008D2C11"/>
    <w:rsid w:val="008D33C3"/>
    <w:rsid w:val="008D36DC"/>
    <w:rsid w:val="008D3888"/>
    <w:rsid w:val="008D3B72"/>
    <w:rsid w:val="008D3ED6"/>
    <w:rsid w:val="008D401C"/>
    <w:rsid w:val="008D4065"/>
    <w:rsid w:val="008D4968"/>
    <w:rsid w:val="008D4A4F"/>
    <w:rsid w:val="008D527F"/>
    <w:rsid w:val="008D530F"/>
    <w:rsid w:val="008D5638"/>
    <w:rsid w:val="008D599B"/>
    <w:rsid w:val="008D5AAA"/>
    <w:rsid w:val="008D5BBE"/>
    <w:rsid w:val="008D5EFA"/>
    <w:rsid w:val="008D61D9"/>
    <w:rsid w:val="008D626D"/>
    <w:rsid w:val="008D6389"/>
    <w:rsid w:val="008D68B3"/>
    <w:rsid w:val="008D6C7E"/>
    <w:rsid w:val="008D6D30"/>
    <w:rsid w:val="008D721D"/>
    <w:rsid w:val="008D72AB"/>
    <w:rsid w:val="008D7485"/>
    <w:rsid w:val="008D7A8E"/>
    <w:rsid w:val="008D7C9D"/>
    <w:rsid w:val="008D7E37"/>
    <w:rsid w:val="008E0359"/>
    <w:rsid w:val="008E07F6"/>
    <w:rsid w:val="008E08CA"/>
    <w:rsid w:val="008E0A87"/>
    <w:rsid w:val="008E0B5C"/>
    <w:rsid w:val="008E0B66"/>
    <w:rsid w:val="008E0C82"/>
    <w:rsid w:val="008E0D67"/>
    <w:rsid w:val="008E0E73"/>
    <w:rsid w:val="008E1868"/>
    <w:rsid w:val="008E18CC"/>
    <w:rsid w:val="008E196E"/>
    <w:rsid w:val="008E1BDB"/>
    <w:rsid w:val="008E216E"/>
    <w:rsid w:val="008E23B0"/>
    <w:rsid w:val="008E23F7"/>
    <w:rsid w:val="008E2A68"/>
    <w:rsid w:val="008E2ABF"/>
    <w:rsid w:val="008E2C62"/>
    <w:rsid w:val="008E2E3F"/>
    <w:rsid w:val="008E2F05"/>
    <w:rsid w:val="008E2F13"/>
    <w:rsid w:val="008E2F56"/>
    <w:rsid w:val="008E3083"/>
    <w:rsid w:val="008E3413"/>
    <w:rsid w:val="008E384A"/>
    <w:rsid w:val="008E3D44"/>
    <w:rsid w:val="008E41E9"/>
    <w:rsid w:val="008E4788"/>
    <w:rsid w:val="008E4A98"/>
    <w:rsid w:val="008E4F02"/>
    <w:rsid w:val="008E5123"/>
    <w:rsid w:val="008E56B4"/>
    <w:rsid w:val="008E5842"/>
    <w:rsid w:val="008E5CAA"/>
    <w:rsid w:val="008E5D91"/>
    <w:rsid w:val="008E6235"/>
    <w:rsid w:val="008E6D0B"/>
    <w:rsid w:val="008E7406"/>
    <w:rsid w:val="008E760E"/>
    <w:rsid w:val="008E792B"/>
    <w:rsid w:val="008F05F6"/>
    <w:rsid w:val="008F0DEE"/>
    <w:rsid w:val="008F1A31"/>
    <w:rsid w:val="008F1CF9"/>
    <w:rsid w:val="008F1E60"/>
    <w:rsid w:val="008F251E"/>
    <w:rsid w:val="008F2F6D"/>
    <w:rsid w:val="008F3204"/>
    <w:rsid w:val="008F3B0A"/>
    <w:rsid w:val="008F3D0E"/>
    <w:rsid w:val="008F3D52"/>
    <w:rsid w:val="008F47C6"/>
    <w:rsid w:val="008F4E20"/>
    <w:rsid w:val="008F4F49"/>
    <w:rsid w:val="008F5027"/>
    <w:rsid w:val="008F52F6"/>
    <w:rsid w:val="008F5A8A"/>
    <w:rsid w:val="008F5BF9"/>
    <w:rsid w:val="008F5CCB"/>
    <w:rsid w:val="008F5D31"/>
    <w:rsid w:val="008F628D"/>
    <w:rsid w:val="008F6734"/>
    <w:rsid w:val="008F6899"/>
    <w:rsid w:val="008F68DE"/>
    <w:rsid w:val="008F6B22"/>
    <w:rsid w:val="008F6BF5"/>
    <w:rsid w:val="008F6CC2"/>
    <w:rsid w:val="008F71C6"/>
    <w:rsid w:val="008F7422"/>
    <w:rsid w:val="008F74B8"/>
    <w:rsid w:val="008F7590"/>
    <w:rsid w:val="008F7FF9"/>
    <w:rsid w:val="008F7FFB"/>
    <w:rsid w:val="009001E7"/>
    <w:rsid w:val="00900492"/>
    <w:rsid w:val="00900705"/>
    <w:rsid w:val="00900A51"/>
    <w:rsid w:val="00900B88"/>
    <w:rsid w:val="009015D6"/>
    <w:rsid w:val="009016EA"/>
    <w:rsid w:val="0090191A"/>
    <w:rsid w:val="00901A97"/>
    <w:rsid w:val="00901C24"/>
    <w:rsid w:val="00901E2E"/>
    <w:rsid w:val="00901F64"/>
    <w:rsid w:val="00901FE6"/>
    <w:rsid w:val="009020D2"/>
    <w:rsid w:val="0090255C"/>
    <w:rsid w:val="00902DFA"/>
    <w:rsid w:val="00903388"/>
    <w:rsid w:val="00903855"/>
    <w:rsid w:val="00903856"/>
    <w:rsid w:val="00903AB4"/>
    <w:rsid w:val="00903B76"/>
    <w:rsid w:val="00903E30"/>
    <w:rsid w:val="009044C7"/>
    <w:rsid w:val="009044CB"/>
    <w:rsid w:val="009046F4"/>
    <w:rsid w:val="00904AD0"/>
    <w:rsid w:val="0090515D"/>
    <w:rsid w:val="00905466"/>
    <w:rsid w:val="009054D2"/>
    <w:rsid w:val="0090551E"/>
    <w:rsid w:val="0090562E"/>
    <w:rsid w:val="009057CB"/>
    <w:rsid w:val="00905C3F"/>
    <w:rsid w:val="00905DDF"/>
    <w:rsid w:val="009061CB"/>
    <w:rsid w:val="009061EA"/>
    <w:rsid w:val="00906A82"/>
    <w:rsid w:val="009074AA"/>
    <w:rsid w:val="009078A5"/>
    <w:rsid w:val="00907FAD"/>
    <w:rsid w:val="0091015B"/>
    <w:rsid w:val="00910EC5"/>
    <w:rsid w:val="00911247"/>
    <w:rsid w:val="009112AC"/>
    <w:rsid w:val="00911430"/>
    <w:rsid w:val="00911DC0"/>
    <w:rsid w:val="00912DA0"/>
    <w:rsid w:val="009130FA"/>
    <w:rsid w:val="0091367D"/>
    <w:rsid w:val="009138AB"/>
    <w:rsid w:val="00913A1D"/>
    <w:rsid w:val="00913B9D"/>
    <w:rsid w:val="00913BC4"/>
    <w:rsid w:val="00913BDF"/>
    <w:rsid w:val="00913D0D"/>
    <w:rsid w:val="00913DE4"/>
    <w:rsid w:val="00914062"/>
    <w:rsid w:val="009142A6"/>
    <w:rsid w:val="00914395"/>
    <w:rsid w:val="00914414"/>
    <w:rsid w:val="00914789"/>
    <w:rsid w:val="009148D2"/>
    <w:rsid w:val="00914F3E"/>
    <w:rsid w:val="00915054"/>
    <w:rsid w:val="00915267"/>
    <w:rsid w:val="009155E0"/>
    <w:rsid w:val="00915733"/>
    <w:rsid w:val="009157BD"/>
    <w:rsid w:val="00915CB2"/>
    <w:rsid w:val="00915E0A"/>
    <w:rsid w:val="00915EA8"/>
    <w:rsid w:val="009163FB"/>
    <w:rsid w:val="00916B02"/>
    <w:rsid w:val="00916C55"/>
    <w:rsid w:val="00916F12"/>
    <w:rsid w:val="009171AD"/>
    <w:rsid w:val="009171E4"/>
    <w:rsid w:val="009174DB"/>
    <w:rsid w:val="0091771F"/>
    <w:rsid w:val="00917899"/>
    <w:rsid w:val="009201B1"/>
    <w:rsid w:val="00920424"/>
    <w:rsid w:val="00920D0C"/>
    <w:rsid w:val="00920DFC"/>
    <w:rsid w:val="00920F84"/>
    <w:rsid w:val="009210E6"/>
    <w:rsid w:val="00921D5C"/>
    <w:rsid w:val="009221F3"/>
    <w:rsid w:val="00922D73"/>
    <w:rsid w:val="00923376"/>
    <w:rsid w:val="00923646"/>
    <w:rsid w:val="00923956"/>
    <w:rsid w:val="00924013"/>
    <w:rsid w:val="0092469B"/>
    <w:rsid w:val="0092494F"/>
    <w:rsid w:val="00924A86"/>
    <w:rsid w:val="00924AE1"/>
    <w:rsid w:val="00924D15"/>
    <w:rsid w:val="00924D54"/>
    <w:rsid w:val="00924F66"/>
    <w:rsid w:val="0092504F"/>
    <w:rsid w:val="00925237"/>
    <w:rsid w:val="00925296"/>
    <w:rsid w:val="00925547"/>
    <w:rsid w:val="009255E9"/>
    <w:rsid w:val="009259FA"/>
    <w:rsid w:val="00925A06"/>
    <w:rsid w:val="00925FCB"/>
    <w:rsid w:val="00926291"/>
    <w:rsid w:val="00926343"/>
    <w:rsid w:val="009268F7"/>
    <w:rsid w:val="00926ED5"/>
    <w:rsid w:val="00926ED7"/>
    <w:rsid w:val="00927103"/>
    <w:rsid w:val="009271B4"/>
    <w:rsid w:val="0092731C"/>
    <w:rsid w:val="00927C36"/>
    <w:rsid w:val="0093006E"/>
    <w:rsid w:val="009306A2"/>
    <w:rsid w:val="00930732"/>
    <w:rsid w:val="00930753"/>
    <w:rsid w:val="00930C9A"/>
    <w:rsid w:val="00930CE0"/>
    <w:rsid w:val="00931149"/>
    <w:rsid w:val="0093129D"/>
    <w:rsid w:val="009313F3"/>
    <w:rsid w:val="00931670"/>
    <w:rsid w:val="00931BC2"/>
    <w:rsid w:val="00931E26"/>
    <w:rsid w:val="00931F86"/>
    <w:rsid w:val="0093205A"/>
    <w:rsid w:val="00932171"/>
    <w:rsid w:val="00932586"/>
    <w:rsid w:val="00932DAA"/>
    <w:rsid w:val="00932F24"/>
    <w:rsid w:val="00933095"/>
    <w:rsid w:val="009332DC"/>
    <w:rsid w:val="0093354E"/>
    <w:rsid w:val="00933DE4"/>
    <w:rsid w:val="00933ECC"/>
    <w:rsid w:val="0093438E"/>
    <w:rsid w:val="009343A1"/>
    <w:rsid w:val="00934553"/>
    <w:rsid w:val="0093478F"/>
    <w:rsid w:val="009347CE"/>
    <w:rsid w:val="00934A1A"/>
    <w:rsid w:val="009353A3"/>
    <w:rsid w:val="0093568B"/>
    <w:rsid w:val="0093588C"/>
    <w:rsid w:val="00935B3D"/>
    <w:rsid w:val="00935F4D"/>
    <w:rsid w:val="0093664C"/>
    <w:rsid w:val="009369D1"/>
    <w:rsid w:val="00936A77"/>
    <w:rsid w:val="00936C2B"/>
    <w:rsid w:val="00936D65"/>
    <w:rsid w:val="00936F0A"/>
    <w:rsid w:val="00936FA8"/>
    <w:rsid w:val="009370CD"/>
    <w:rsid w:val="009371E4"/>
    <w:rsid w:val="00937841"/>
    <w:rsid w:val="00937ED1"/>
    <w:rsid w:val="00937F98"/>
    <w:rsid w:val="00940248"/>
    <w:rsid w:val="00940276"/>
    <w:rsid w:val="00940307"/>
    <w:rsid w:val="009404F9"/>
    <w:rsid w:val="00940EF1"/>
    <w:rsid w:val="00941C37"/>
    <w:rsid w:val="00941CC0"/>
    <w:rsid w:val="00941F39"/>
    <w:rsid w:val="00941F57"/>
    <w:rsid w:val="00941FAE"/>
    <w:rsid w:val="00942081"/>
    <w:rsid w:val="00942149"/>
    <w:rsid w:val="009422A6"/>
    <w:rsid w:val="00942A0F"/>
    <w:rsid w:val="00942E16"/>
    <w:rsid w:val="00942E7D"/>
    <w:rsid w:val="00942FAF"/>
    <w:rsid w:val="00943973"/>
    <w:rsid w:val="00943E6C"/>
    <w:rsid w:val="00943F88"/>
    <w:rsid w:val="0094426E"/>
    <w:rsid w:val="009445B0"/>
    <w:rsid w:val="009447BF"/>
    <w:rsid w:val="00944C3D"/>
    <w:rsid w:val="00944C83"/>
    <w:rsid w:val="00944D2F"/>
    <w:rsid w:val="00944E5D"/>
    <w:rsid w:val="0094553A"/>
    <w:rsid w:val="009456A4"/>
    <w:rsid w:val="00945916"/>
    <w:rsid w:val="00945BDA"/>
    <w:rsid w:val="009464D5"/>
    <w:rsid w:val="00946666"/>
    <w:rsid w:val="009467EB"/>
    <w:rsid w:val="00946AC2"/>
    <w:rsid w:val="00946B15"/>
    <w:rsid w:val="00946CA5"/>
    <w:rsid w:val="00946CEF"/>
    <w:rsid w:val="00946D75"/>
    <w:rsid w:val="00946D96"/>
    <w:rsid w:val="00946E95"/>
    <w:rsid w:val="0094784A"/>
    <w:rsid w:val="00947E64"/>
    <w:rsid w:val="00950111"/>
    <w:rsid w:val="009505B3"/>
    <w:rsid w:val="0095086D"/>
    <w:rsid w:val="00950C3E"/>
    <w:rsid w:val="00951589"/>
    <w:rsid w:val="009519A8"/>
    <w:rsid w:val="00951A9D"/>
    <w:rsid w:val="00952280"/>
    <w:rsid w:val="009528B4"/>
    <w:rsid w:val="00952A7E"/>
    <w:rsid w:val="00952E22"/>
    <w:rsid w:val="00952F0C"/>
    <w:rsid w:val="0095334F"/>
    <w:rsid w:val="00953957"/>
    <w:rsid w:val="00953C84"/>
    <w:rsid w:val="00953D4B"/>
    <w:rsid w:val="00953D9B"/>
    <w:rsid w:val="00953FE3"/>
    <w:rsid w:val="00954062"/>
    <w:rsid w:val="009540E6"/>
    <w:rsid w:val="0095470D"/>
    <w:rsid w:val="00955172"/>
    <w:rsid w:val="00955FEC"/>
    <w:rsid w:val="009567FD"/>
    <w:rsid w:val="00956804"/>
    <w:rsid w:val="00956B27"/>
    <w:rsid w:val="00956C87"/>
    <w:rsid w:val="00956EDD"/>
    <w:rsid w:val="0095791E"/>
    <w:rsid w:val="00957A14"/>
    <w:rsid w:val="00957E78"/>
    <w:rsid w:val="00960166"/>
    <w:rsid w:val="00960287"/>
    <w:rsid w:val="0096042A"/>
    <w:rsid w:val="00960E0D"/>
    <w:rsid w:val="00961227"/>
    <w:rsid w:val="00961FCD"/>
    <w:rsid w:val="00962159"/>
    <w:rsid w:val="00962163"/>
    <w:rsid w:val="0096228E"/>
    <w:rsid w:val="00962751"/>
    <w:rsid w:val="00962A28"/>
    <w:rsid w:val="00962E6B"/>
    <w:rsid w:val="00963014"/>
    <w:rsid w:val="009630FE"/>
    <w:rsid w:val="009632E0"/>
    <w:rsid w:val="0096333E"/>
    <w:rsid w:val="009633CD"/>
    <w:rsid w:val="009634DD"/>
    <w:rsid w:val="0096358A"/>
    <w:rsid w:val="009637A5"/>
    <w:rsid w:val="00963E31"/>
    <w:rsid w:val="00964573"/>
    <w:rsid w:val="0096471D"/>
    <w:rsid w:val="0096509A"/>
    <w:rsid w:val="00965332"/>
    <w:rsid w:val="00965481"/>
    <w:rsid w:val="0096593B"/>
    <w:rsid w:val="00965FB7"/>
    <w:rsid w:val="00966514"/>
    <w:rsid w:val="00966B95"/>
    <w:rsid w:val="00966CDD"/>
    <w:rsid w:val="00966E10"/>
    <w:rsid w:val="00966E33"/>
    <w:rsid w:val="00967261"/>
    <w:rsid w:val="009672D7"/>
    <w:rsid w:val="009675B4"/>
    <w:rsid w:val="00967792"/>
    <w:rsid w:val="00967E0A"/>
    <w:rsid w:val="00967FC2"/>
    <w:rsid w:val="009700BB"/>
    <w:rsid w:val="00970126"/>
    <w:rsid w:val="00970EC1"/>
    <w:rsid w:val="0097134A"/>
    <w:rsid w:val="00971865"/>
    <w:rsid w:val="00971882"/>
    <w:rsid w:val="00971CAC"/>
    <w:rsid w:val="00971DED"/>
    <w:rsid w:val="009725E1"/>
    <w:rsid w:val="009726DD"/>
    <w:rsid w:val="00972C48"/>
    <w:rsid w:val="00972DB8"/>
    <w:rsid w:val="00972E86"/>
    <w:rsid w:val="00973375"/>
    <w:rsid w:val="009737A8"/>
    <w:rsid w:val="009739C2"/>
    <w:rsid w:val="00973A09"/>
    <w:rsid w:val="00973DE7"/>
    <w:rsid w:val="00973E94"/>
    <w:rsid w:val="009740A2"/>
    <w:rsid w:val="00974459"/>
    <w:rsid w:val="00974BD4"/>
    <w:rsid w:val="00974E14"/>
    <w:rsid w:val="00975207"/>
    <w:rsid w:val="00975413"/>
    <w:rsid w:val="00975421"/>
    <w:rsid w:val="0097544F"/>
    <w:rsid w:val="00975618"/>
    <w:rsid w:val="009757F0"/>
    <w:rsid w:val="00975942"/>
    <w:rsid w:val="0097597D"/>
    <w:rsid w:val="00976182"/>
    <w:rsid w:val="009767A6"/>
    <w:rsid w:val="00976F13"/>
    <w:rsid w:val="009771E6"/>
    <w:rsid w:val="00977291"/>
    <w:rsid w:val="009775AA"/>
    <w:rsid w:val="00977CAC"/>
    <w:rsid w:val="0098018F"/>
    <w:rsid w:val="0098040E"/>
    <w:rsid w:val="009806B3"/>
    <w:rsid w:val="00980A15"/>
    <w:rsid w:val="00980AAE"/>
    <w:rsid w:val="00980CBD"/>
    <w:rsid w:val="00980DB3"/>
    <w:rsid w:val="00981093"/>
    <w:rsid w:val="009817C7"/>
    <w:rsid w:val="009818FA"/>
    <w:rsid w:val="0098199C"/>
    <w:rsid w:val="00982320"/>
    <w:rsid w:val="009823A8"/>
    <w:rsid w:val="00982958"/>
    <w:rsid w:val="00982AF9"/>
    <w:rsid w:val="00982B69"/>
    <w:rsid w:val="00982C2D"/>
    <w:rsid w:val="009835C8"/>
    <w:rsid w:val="00983CCF"/>
    <w:rsid w:val="00984489"/>
    <w:rsid w:val="00984535"/>
    <w:rsid w:val="00984642"/>
    <w:rsid w:val="009850A3"/>
    <w:rsid w:val="009858B0"/>
    <w:rsid w:val="00985BB6"/>
    <w:rsid w:val="00986253"/>
    <w:rsid w:val="00986367"/>
    <w:rsid w:val="0098654A"/>
    <w:rsid w:val="00986679"/>
    <w:rsid w:val="00986759"/>
    <w:rsid w:val="009867D9"/>
    <w:rsid w:val="00986D45"/>
    <w:rsid w:val="0098707C"/>
    <w:rsid w:val="009870A1"/>
    <w:rsid w:val="009870D5"/>
    <w:rsid w:val="00987328"/>
    <w:rsid w:val="009873E0"/>
    <w:rsid w:val="0098747E"/>
    <w:rsid w:val="00987B2B"/>
    <w:rsid w:val="00987C65"/>
    <w:rsid w:val="00987EB9"/>
    <w:rsid w:val="00990639"/>
    <w:rsid w:val="009907A3"/>
    <w:rsid w:val="00990A30"/>
    <w:rsid w:val="00990F4C"/>
    <w:rsid w:val="0099110A"/>
    <w:rsid w:val="00991A27"/>
    <w:rsid w:val="00991ADD"/>
    <w:rsid w:val="00991C46"/>
    <w:rsid w:val="00992C84"/>
    <w:rsid w:val="00992DCB"/>
    <w:rsid w:val="0099316D"/>
    <w:rsid w:val="0099321E"/>
    <w:rsid w:val="00993C4D"/>
    <w:rsid w:val="00993E6F"/>
    <w:rsid w:val="009941A7"/>
    <w:rsid w:val="009941CF"/>
    <w:rsid w:val="00994B4E"/>
    <w:rsid w:val="00994B6B"/>
    <w:rsid w:val="00995195"/>
    <w:rsid w:val="009953C5"/>
    <w:rsid w:val="0099542D"/>
    <w:rsid w:val="00995A68"/>
    <w:rsid w:val="00995DE0"/>
    <w:rsid w:val="009963BC"/>
    <w:rsid w:val="00996721"/>
    <w:rsid w:val="00996E24"/>
    <w:rsid w:val="00996E3F"/>
    <w:rsid w:val="00997145"/>
    <w:rsid w:val="00997339"/>
    <w:rsid w:val="00997378"/>
    <w:rsid w:val="00997423"/>
    <w:rsid w:val="009974C9"/>
    <w:rsid w:val="009975B6"/>
    <w:rsid w:val="009976FF"/>
    <w:rsid w:val="00997C8E"/>
    <w:rsid w:val="009A0013"/>
    <w:rsid w:val="009A0777"/>
    <w:rsid w:val="009A0B4E"/>
    <w:rsid w:val="009A0F17"/>
    <w:rsid w:val="009A0FED"/>
    <w:rsid w:val="009A119D"/>
    <w:rsid w:val="009A1562"/>
    <w:rsid w:val="009A1848"/>
    <w:rsid w:val="009A18D8"/>
    <w:rsid w:val="009A1A12"/>
    <w:rsid w:val="009A1A5D"/>
    <w:rsid w:val="009A1E10"/>
    <w:rsid w:val="009A1F61"/>
    <w:rsid w:val="009A279F"/>
    <w:rsid w:val="009A2996"/>
    <w:rsid w:val="009A2C9D"/>
    <w:rsid w:val="009A2E67"/>
    <w:rsid w:val="009A2FD8"/>
    <w:rsid w:val="009A3131"/>
    <w:rsid w:val="009A330C"/>
    <w:rsid w:val="009A36A7"/>
    <w:rsid w:val="009A36F1"/>
    <w:rsid w:val="009A4067"/>
    <w:rsid w:val="009A468F"/>
    <w:rsid w:val="009A483A"/>
    <w:rsid w:val="009A48BB"/>
    <w:rsid w:val="009A4DE9"/>
    <w:rsid w:val="009A4FCF"/>
    <w:rsid w:val="009A56E2"/>
    <w:rsid w:val="009A5A7C"/>
    <w:rsid w:val="009A5AF0"/>
    <w:rsid w:val="009A5EC4"/>
    <w:rsid w:val="009A5F50"/>
    <w:rsid w:val="009A63B3"/>
    <w:rsid w:val="009A6777"/>
    <w:rsid w:val="009A6936"/>
    <w:rsid w:val="009A694B"/>
    <w:rsid w:val="009A6E60"/>
    <w:rsid w:val="009A6EDD"/>
    <w:rsid w:val="009A6FA2"/>
    <w:rsid w:val="009A6FCA"/>
    <w:rsid w:val="009A70F9"/>
    <w:rsid w:val="009A7362"/>
    <w:rsid w:val="009A7387"/>
    <w:rsid w:val="009A73C9"/>
    <w:rsid w:val="009A7511"/>
    <w:rsid w:val="009A76F8"/>
    <w:rsid w:val="009A7D94"/>
    <w:rsid w:val="009A7DB2"/>
    <w:rsid w:val="009B046D"/>
    <w:rsid w:val="009B0713"/>
    <w:rsid w:val="009B11F5"/>
    <w:rsid w:val="009B142E"/>
    <w:rsid w:val="009B16F2"/>
    <w:rsid w:val="009B18B0"/>
    <w:rsid w:val="009B1CE4"/>
    <w:rsid w:val="009B2611"/>
    <w:rsid w:val="009B28BF"/>
    <w:rsid w:val="009B2F43"/>
    <w:rsid w:val="009B3784"/>
    <w:rsid w:val="009B3A1A"/>
    <w:rsid w:val="009B3A32"/>
    <w:rsid w:val="009B3D12"/>
    <w:rsid w:val="009B3D59"/>
    <w:rsid w:val="009B3F5D"/>
    <w:rsid w:val="009B4DA9"/>
    <w:rsid w:val="009B4E98"/>
    <w:rsid w:val="009B4ED5"/>
    <w:rsid w:val="009B4FE6"/>
    <w:rsid w:val="009B5AA7"/>
    <w:rsid w:val="009B5DBC"/>
    <w:rsid w:val="009B63D4"/>
    <w:rsid w:val="009B66AD"/>
    <w:rsid w:val="009B66BA"/>
    <w:rsid w:val="009B67BD"/>
    <w:rsid w:val="009B6899"/>
    <w:rsid w:val="009B68DF"/>
    <w:rsid w:val="009B69E3"/>
    <w:rsid w:val="009B6FFD"/>
    <w:rsid w:val="009B6FFE"/>
    <w:rsid w:val="009B7239"/>
    <w:rsid w:val="009B7286"/>
    <w:rsid w:val="009B7567"/>
    <w:rsid w:val="009B7ABD"/>
    <w:rsid w:val="009B7AC1"/>
    <w:rsid w:val="009C03C9"/>
    <w:rsid w:val="009C1088"/>
    <w:rsid w:val="009C1455"/>
    <w:rsid w:val="009C16CE"/>
    <w:rsid w:val="009C18DE"/>
    <w:rsid w:val="009C1990"/>
    <w:rsid w:val="009C1DED"/>
    <w:rsid w:val="009C1E5C"/>
    <w:rsid w:val="009C2053"/>
    <w:rsid w:val="009C221D"/>
    <w:rsid w:val="009C2756"/>
    <w:rsid w:val="009C29B6"/>
    <w:rsid w:val="009C2A43"/>
    <w:rsid w:val="009C2B23"/>
    <w:rsid w:val="009C3437"/>
    <w:rsid w:val="009C39ED"/>
    <w:rsid w:val="009C3D4D"/>
    <w:rsid w:val="009C3DE7"/>
    <w:rsid w:val="009C3EEE"/>
    <w:rsid w:val="009C3FAD"/>
    <w:rsid w:val="009C402C"/>
    <w:rsid w:val="009C4206"/>
    <w:rsid w:val="009C4928"/>
    <w:rsid w:val="009C4A7E"/>
    <w:rsid w:val="009C4A84"/>
    <w:rsid w:val="009C4BD6"/>
    <w:rsid w:val="009C4FB3"/>
    <w:rsid w:val="009C5082"/>
    <w:rsid w:val="009C5085"/>
    <w:rsid w:val="009C5171"/>
    <w:rsid w:val="009C5535"/>
    <w:rsid w:val="009C5746"/>
    <w:rsid w:val="009C57C5"/>
    <w:rsid w:val="009C5F80"/>
    <w:rsid w:val="009C5FCE"/>
    <w:rsid w:val="009C61FE"/>
    <w:rsid w:val="009C657B"/>
    <w:rsid w:val="009C696C"/>
    <w:rsid w:val="009C6AAB"/>
    <w:rsid w:val="009C6CC3"/>
    <w:rsid w:val="009C6D77"/>
    <w:rsid w:val="009C71AF"/>
    <w:rsid w:val="009C73AD"/>
    <w:rsid w:val="009C7449"/>
    <w:rsid w:val="009C7581"/>
    <w:rsid w:val="009C7763"/>
    <w:rsid w:val="009D017D"/>
    <w:rsid w:val="009D05F5"/>
    <w:rsid w:val="009D0795"/>
    <w:rsid w:val="009D0B8E"/>
    <w:rsid w:val="009D153B"/>
    <w:rsid w:val="009D16FD"/>
    <w:rsid w:val="009D18FF"/>
    <w:rsid w:val="009D1C5A"/>
    <w:rsid w:val="009D22EA"/>
    <w:rsid w:val="009D2561"/>
    <w:rsid w:val="009D2B4C"/>
    <w:rsid w:val="009D2CC3"/>
    <w:rsid w:val="009D3175"/>
    <w:rsid w:val="009D32EB"/>
    <w:rsid w:val="009D370A"/>
    <w:rsid w:val="009D3B3C"/>
    <w:rsid w:val="009D3DFE"/>
    <w:rsid w:val="009D3FF5"/>
    <w:rsid w:val="009D4259"/>
    <w:rsid w:val="009D4273"/>
    <w:rsid w:val="009D4966"/>
    <w:rsid w:val="009D49BB"/>
    <w:rsid w:val="009D4D04"/>
    <w:rsid w:val="009D509A"/>
    <w:rsid w:val="009D54D4"/>
    <w:rsid w:val="009D5EAA"/>
    <w:rsid w:val="009D63FA"/>
    <w:rsid w:val="009D6B3C"/>
    <w:rsid w:val="009D73F2"/>
    <w:rsid w:val="009D7404"/>
    <w:rsid w:val="009D78A0"/>
    <w:rsid w:val="009E07CA"/>
    <w:rsid w:val="009E0B4A"/>
    <w:rsid w:val="009E1219"/>
    <w:rsid w:val="009E13A1"/>
    <w:rsid w:val="009E17A0"/>
    <w:rsid w:val="009E1967"/>
    <w:rsid w:val="009E2371"/>
    <w:rsid w:val="009E2608"/>
    <w:rsid w:val="009E263E"/>
    <w:rsid w:val="009E2DF3"/>
    <w:rsid w:val="009E2E22"/>
    <w:rsid w:val="009E30F8"/>
    <w:rsid w:val="009E3398"/>
    <w:rsid w:val="009E3552"/>
    <w:rsid w:val="009E39F6"/>
    <w:rsid w:val="009E3BDE"/>
    <w:rsid w:val="009E4536"/>
    <w:rsid w:val="009E4FE5"/>
    <w:rsid w:val="009E5929"/>
    <w:rsid w:val="009E6CE2"/>
    <w:rsid w:val="009E6D68"/>
    <w:rsid w:val="009E6D76"/>
    <w:rsid w:val="009E7260"/>
    <w:rsid w:val="009E7466"/>
    <w:rsid w:val="009E7AB0"/>
    <w:rsid w:val="009F001D"/>
    <w:rsid w:val="009F042D"/>
    <w:rsid w:val="009F0503"/>
    <w:rsid w:val="009F0799"/>
    <w:rsid w:val="009F0ABD"/>
    <w:rsid w:val="009F0B49"/>
    <w:rsid w:val="009F1090"/>
    <w:rsid w:val="009F1700"/>
    <w:rsid w:val="009F188C"/>
    <w:rsid w:val="009F1F54"/>
    <w:rsid w:val="009F20B5"/>
    <w:rsid w:val="009F2565"/>
    <w:rsid w:val="009F2686"/>
    <w:rsid w:val="009F275C"/>
    <w:rsid w:val="009F29E8"/>
    <w:rsid w:val="009F37C7"/>
    <w:rsid w:val="009F3975"/>
    <w:rsid w:val="009F3997"/>
    <w:rsid w:val="009F39FA"/>
    <w:rsid w:val="009F3BEF"/>
    <w:rsid w:val="009F3C37"/>
    <w:rsid w:val="009F4203"/>
    <w:rsid w:val="009F4210"/>
    <w:rsid w:val="009F4614"/>
    <w:rsid w:val="009F46CB"/>
    <w:rsid w:val="009F476B"/>
    <w:rsid w:val="009F4914"/>
    <w:rsid w:val="009F4B0F"/>
    <w:rsid w:val="009F4CFE"/>
    <w:rsid w:val="009F4D53"/>
    <w:rsid w:val="009F5193"/>
    <w:rsid w:val="009F529A"/>
    <w:rsid w:val="009F580F"/>
    <w:rsid w:val="009F59D2"/>
    <w:rsid w:val="009F5B27"/>
    <w:rsid w:val="009F5CA2"/>
    <w:rsid w:val="009F5D80"/>
    <w:rsid w:val="009F5E43"/>
    <w:rsid w:val="009F668C"/>
    <w:rsid w:val="009F699F"/>
    <w:rsid w:val="009F6A54"/>
    <w:rsid w:val="009F6DB0"/>
    <w:rsid w:val="009F781E"/>
    <w:rsid w:val="00A001E5"/>
    <w:rsid w:val="00A00593"/>
    <w:rsid w:val="00A006B6"/>
    <w:rsid w:val="00A00A05"/>
    <w:rsid w:val="00A00B32"/>
    <w:rsid w:val="00A00C13"/>
    <w:rsid w:val="00A00C29"/>
    <w:rsid w:val="00A00CB3"/>
    <w:rsid w:val="00A00E4C"/>
    <w:rsid w:val="00A01150"/>
    <w:rsid w:val="00A011BE"/>
    <w:rsid w:val="00A01439"/>
    <w:rsid w:val="00A01C76"/>
    <w:rsid w:val="00A01E0D"/>
    <w:rsid w:val="00A020CF"/>
    <w:rsid w:val="00A02662"/>
    <w:rsid w:val="00A02A4D"/>
    <w:rsid w:val="00A02C4C"/>
    <w:rsid w:val="00A02D82"/>
    <w:rsid w:val="00A02EE1"/>
    <w:rsid w:val="00A03197"/>
    <w:rsid w:val="00A0350F"/>
    <w:rsid w:val="00A03523"/>
    <w:rsid w:val="00A03747"/>
    <w:rsid w:val="00A03B13"/>
    <w:rsid w:val="00A03D75"/>
    <w:rsid w:val="00A03DCB"/>
    <w:rsid w:val="00A046C2"/>
    <w:rsid w:val="00A046FC"/>
    <w:rsid w:val="00A04EA8"/>
    <w:rsid w:val="00A05097"/>
    <w:rsid w:val="00A050E4"/>
    <w:rsid w:val="00A0518A"/>
    <w:rsid w:val="00A052E6"/>
    <w:rsid w:val="00A05336"/>
    <w:rsid w:val="00A05583"/>
    <w:rsid w:val="00A0559D"/>
    <w:rsid w:val="00A055D4"/>
    <w:rsid w:val="00A0564B"/>
    <w:rsid w:val="00A071BD"/>
    <w:rsid w:val="00A073CE"/>
    <w:rsid w:val="00A07AF3"/>
    <w:rsid w:val="00A07BE0"/>
    <w:rsid w:val="00A10100"/>
    <w:rsid w:val="00A10183"/>
    <w:rsid w:val="00A103A4"/>
    <w:rsid w:val="00A103C2"/>
    <w:rsid w:val="00A104D4"/>
    <w:rsid w:val="00A1084E"/>
    <w:rsid w:val="00A10CFD"/>
    <w:rsid w:val="00A11113"/>
    <w:rsid w:val="00A11884"/>
    <w:rsid w:val="00A12204"/>
    <w:rsid w:val="00A123DC"/>
    <w:rsid w:val="00A12A8A"/>
    <w:rsid w:val="00A12D52"/>
    <w:rsid w:val="00A12D8E"/>
    <w:rsid w:val="00A12DA1"/>
    <w:rsid w:val="00A13115"/>
    <w:rsid w:val="00A1311C"/>
    <w:rsid w:val="00A131C4"/>
    <w:rsid w:val="00A13312"/>
    <w:rsid w:val="00A13942"/>
    <w:rsid w:val="00A139FA"/>
    <w:rsid w:val="00A13F8E"/>
    <w:rsid w:val="00A14307"/>
    <w:rsid w:val="00A143B6"/>
    <w:rsid w:val="00A14433"/>
    <w:rsid w:val="00A14479"/>
    <w:rsid w:val="00A1507F"/>
    <w:rsid w:val="00A15380"/>
    <w:rsid w:val="00A153F7"/>
    <w:rsid w:val="00A15862"/>
    <w:rsid w:val="00A159CF"/>
    <w:rsid w:val="00A15DA9"/>
    <w:rsid w:val="00A15DAA"/>
    <w:rsid w:val="00A15F36"/>
    <w:rsid w:val="00A16304"/>
    <w:rsid w:val="00A16486"/>
    <w:rsid w:val="00A164B5"/>
    <w:rsid w:val="00A16FF8"/>
    <w:rsid w:val="00A17104"/>
    <w:rsid w:val="00A17238"/>
    <w:rsid w:val="00A172A5"/>
    <w:rsid w:val="00A17595"/>
    <w:rsid w:val="00A177F2"/>
    <w:rsid w:val="00A20472"/>
    <w:rsid w:val="00A20B04"/>
    <w:rsid w:val="00A20B9F"/>
    <w:rsid w:val="00A20FD3"/>
    <w:rsid w:val="00A2160E"/>
    <w:rsid w:val="00A21A22"/>
    <w:rsid w:val="00A21AB0"/>
    <w:rsid w:val="00A21D1A"/>
    <w:rsid w:val="00A21D5E"/>
    <w:rsid w:val="00A223BF"/>
    <w:rsid w:val="00A22636"/>
    <w:rsid w:val="00A22B74"/>
    <w:rsid w:val="00A22E8C"/>
    <w:rsid w:val="00A22E91"/>
    <w:rsid w:val="00A2307D"/>
    <w:rsid w:val="00A23219"/>
    <w:rsid w:val="00A233BE"/>
    <w:rsid w:val="00A23751"/>
    <w:rsid w:val="00A23A9C"/>
    <w:rsid w:val="00A23C97"/>
    <w:rsid w:val="00A24A28"/>
    <w:rsid w:val="00A25090"/>
    <w:rsid w:val="00A25099"/>
    <w:rsid w:val="00A250A2"/>
    <w:rsid w:val="00A254F4"/>
    <w:rsid w:val="00A255A0"/>
    <w:rsid w:val="00A25888"/>
    <w:rsid w:val="00A25B0D"/>
    <w:rsid w:val="00A25B91"/>
    <w:rsid w:val="00A25ED1"/>
    <w:rsid w:val="00A26244"/>
    <w:rsid w:val="00A26472"/>
    <w:rsid w:val="00A265D0"/>
    <w:rsid w:val="00A265D2"/>
    <w:rsid w:val="00A266B2"/>
    <w:rsid w:val="00A26B60"/>
    <w:rsid w:val="00A270E3"/>
    <w:rsid w:val="00A27593"/>
    <w:rsid w:val="00A275F0"/>
    <w:rsid w:val="00A279C1"/>
    <w:rsid w:val="00A27C29"/>
    <w:rsid w:val="00A27C74"/>
    <w:rsid w:val="00A27D7A"/>
    <w:rsid w:val="00A30584"/>
    <w:rsid w:val="00A30AAB"/>
    <w:rsid w:val="00A30AC0"/>
    <w:rsid w:val="00A30CAF"/>
    <w:rsid w:val="00A30E62"/>
    <w:rsid w:val="00A3122E"/>
    <w:rsid w:val="00A312DA"/>
    <w:rsid w:val="00A31325"/>
    <w:rsid w:val="00A31A36"/>
    <w:rsid w:val="00A31B11"/>
    <w:rsid w:val="00A3256F"/>
    <w:rsid w:val="00A3271D"/>
    <w:rsid w:val="00A32750"/>
    <w:rsid w:val="00A32AC2"/>
    <w:rsid w:val="00A32B1E"/>
    <w:rsid w:val="00A32B5C"/>
    <w:rsid w:val="00A32DD6"/>
    <w:rsid w:val="00A32E8B"/>
    <w:rsid w:val="00A32EF7"/>
    <w:rsid w:val="00A33046"/>
    <w:rsid w:val="00A330B6"/>
    <w:rsid w:val="00A334FF"/>
    <w:rsid w:val="00A33735"/>
    <w:rsid w:val="00A33EBE"/>
    <w:rsid w:val="00A33F9E"/>
    <w:rsid w:val="00A344FD"/>
    <w:rsid w:val="00A345FF"/>
    <w:rsid w:val="00A34A1E"/>
    <w:rsid w:val="00A34BD2"/>
    <w:rsid w:val="00A34E04"/>
    <w:rsid w:val="00A34F1D"/>
    <w:rsid w:val="00A350C5"/>
    <w:rsid w:val="00A35264"/>
    <w:rsid w:val="00A357BF"/>
    <w:rsid w:val="00A35954"/>
    <w:rsid w:val="00A35D2C"/>
    <w:rsid w:val="00A362CB"/>
    <w:rsid w:val="00A366B8"/>
    <w:rsid w:val="00A374D2"/>
    <w:rsid w:val="00A37A14"/>
    <w:rsid w:val="00A37C31"/>
    <w:rsid w:val="00A37D16"/>
    <w:rsid w:val="00A37D6C"/>
    <w:rsid w:val="00A37D73"/>
    <w:rsid w:val="00A37F5F"/>
    <w:rsid w:val="00A4035F"/>
    <w:rsid w:val="00A404FD"/>
    <w:rsid w:val="00A4062E"/>
    <w:rsid w:val="00A40713"/>
    <w:rsid w:val="00A40884"/>
    <w:rsid w:val="00A40FF1"/>
    <w:rsid w:val="00A41215"/>
    <w:rsid w:val="00A4164E"/>
    <w:rsid w:val="00A41934"/>
    <w:rsid w:val="00A41AD6"/>
    <w:rsid w:val="00A41B30"/>
    <w:rsid w:val="00A41B4B"/>
    <w:rsid w:val="00A424D0"/>
    <w:rsid w:val="00A42781"/>
    <w:rsid w:val="00A429F4"/>
    <w:rsid w:val="00A42FD5"/>
    <w:rsid w:val="00A432C5"/>
    <w:rsid w:val="00A44395"/>
    <w:rsid w:val="00A44CBF"/>
    <w:rsid w:val="00A4506F"/>
    <w:rsid w:val="00A45442"/>
    <w:rsid w:val="00A459AB"/>
    <w:rsid w:val="00A45F9D"/>
    <w:rsid w:val="00A463E6"/>
    <w:rsid w:val="00A4648C"/>
    <w:rsid w:val="00A467DE"/>
    <w:rsid w:val="00A46E58"/>
    <w:rsid w:val="00A46FEE"/>
    <w:rsid w:val="00A47523"/>
    <w:rsid w:val="00A47E16"/>
    <w:rsid w:val="00A47E74"/>
    <w:rsid w:val="00A50645"/>
    <w:rsid w:val="00A506A5"/>
    <w:rsid w:val="00A507F2"/>
    <w:rsid w:val="00A5154D"/>
    <w:rsid w:val="00A51569"/>
    <w:rsid w:val="00A518E1"/>
    <w:rsid w:val="00A51D96"/>
    <w:rsid w:val="00A51DFA"/>
    <w:rsid w:val="00A528B1"/>
    <w:rsid w:val="00A52905"/>
    <w:rsid w:val="00A52CE7"/>
    <w:rsid w:val="00A5351C"/>
    <w:rsid w:val="00A53E09"/>
    <w:rsid w:val="00A53F7A"/>
    <w:rsid w:val="00A54077"/>
    <w:rsid w:val="00A540FE"/>
    <w:rsid w:val="00A54154"/>
    <w:rsid w:val="00A549D9"/>
    <w:rsid w:val="00A54C55"/>
    <w:rsid w:val="00A556D0"/>
    <w:rsid w:val="00A558BB"/>
    <w:rsid w:val="00A55B2F"/>
    <w:rsid w:val="00A55F8E"/>
    <w:rsid w:val="00A55FB8"/>
    <w:rsid w:val="00A571D4"/>
    <w:rsid w:val="00A57ABB"/>
    <w:rsid w:val="00A57C29"/>
    <w:rsid w:val="00A57DEB"/>
    <w:rsid w:val="00A57E8E"/>
    <w:rsid w:val="00A601A8"/>
    <w:rsid w:val="00A60457"/>
    <w:rsid w:val="00A605E3"/>
    <w:rsid w:val="00A6085B"/>
    <w:rsid w:val="00A6099D"/>
    <w:rsid w:val="00A611A4"/>
    <w:rsid w:val="00A615F1"/>
    <w:rsid w:val="00A61DC1"/>
    <w:rsid w:val="00A62264"/>
    <w:rsid w:val="00A6270B"/>
    <w:rsid w:val="00A6284A"/>
    <w:rsid w:val="00A62978"/>
    <w:rsid w:val="00A62FAA"/>
    <w:rsid w:val="00A63032"/>
    <w:rsid w:val="00A630AC"/>
    <w:rsid w:val="00A634D6"/>
    <w:rsid w:val="00A63F92"/>
    <w:rsid w:val="00A640AC"/>
    <w:rsid w:val="00A6451B"/>
    <w:rsid w:val="00A64677"/>
    <w:rsid w:val="00A654FE"/>
    <w:rsid w:val="00A6586B"/>
    <w:rsid w:val="00A65B76"/>
    <w:rsid w:val="00A65BA5"/>
    <w:rsid w:val="00A6611F"/>
    <w:rsid w:val="00A6649B"/>
    <w:rsid w:val="00A66C40"/>
    <w:rsid w:val="00A66D10"/>
    <w:rsid w:val="00A6729B"/>
    <w:rsid w:val="00A67676"/>
    <w:rsid w:val="00A67960"/>
    <w:rsid w:val="00A6799D"/>
    <w:rsid w:val="00A67A47"/>
    <w:rsid w:val="00A67BA8"/>
    <w:rsid w:val="00A67D1F"/>
    <w:rsid w:val="00A67E72"/>
    <w:rsid w:val="00A70258"/>
    <w:rsid w:val="00A70484"/>
    <w:rsid w:val="00A70BF9"/>
    <w:rsid w:val="00A71051"/>
    <w:rsid w:val="00A71313"/>
    <w:rsid w:val="00A71716"/>
    <w:rsid w:val="00A71739"/>
    <w:rsid w:val="00A71BF6"/>
    <w:rsid w:val="00A71D49"/>
    <w:rsid w:val="00A7230B"/>
    <w:rsid w:val="00A7247B"/>
    <w:rsid w:val="00A724D9"/>
    <w:rsid w:val="00A72CA5"/>
    <w:rsid w:val="00A72DE1"/>
    <w:rsid w:val="00A7336E"/>
    <w:rsid w:val="00A73849"/>
    <w:rsid w:val="00A73CCA"/>
    <w:rsid w:val="00A73D3D"/>
    <w:rsid w:val="00A73D71"/>
    <w:rsid w:val="00A74057"/>
    <w:rsid w:val="00A74559"/>
    <w:rsid w:val="00A748EF"/>
    <w:rsid w:val="00A74BCC"/>
    <w:rsid w:val="00A74D24"/>
    <w:rsid w:val="00A74D7B"/>
    <w:rsid w:val="00A74DC5"/>
    <w:rsid w:val="00A74F91"/>
    <w:rsid w:val="00A750E0"/>
    <w:rsid w:val="00A75B37"/>
    <w:rsid w:val="00A75B92"/>
    <w:rsid w:val="00A75C61"/>
    <w:rsid w:val="00A75D8D"/>
    <w:rsid w:val="00A76466"/>
    <w:rsid w:val="00A7671C"/>
    <w:rsid w:val="00A768AA"/>
    <w:rsid w:val="00A76E01"/>
    <w:rsid w:val="00A76FBD"/>
    <w:rsid w:val="00A772B5"/>
    <w:rsid w:val="00A7746C"/>
    <w:rsid w:val="00A77E09"/>
    <w:rsid w:val="00A80198"/>
    <w:rsid w:val="00A8046D"/>
    <w:rsid w:val="00A80632"/>
    <w:rsid w:val="00A80635"/>
    <w:rsid w:val="00A80835"/>
    <w:rsid w:val="00A80850"/>
    <w:rsid w:val="00A80A22"/>
    <w:rsid w:val="00A811C1"/>
    <w:rsid w:val="00A8130C"/>
    <w:rsid w:val="00A815B4"/>
    <w:rsid w:val="00A816CC"/>
    <w:rsid w:val="00A816E1"/>
    <w:rsid w:val="00A81908"/>
    <w:rsid w:val="00A819A9"/>
    <w:rsid w:val="00A81BF4"/>
    <w:rsid w:val="00A81E15"/>
    <w:rsid w:val="00A8251C"/>
    <w:rsid w:val="00A82C8A"/>
    <w:rsid w:val="00A82EC2"/>
    <w:rsid w:val="00A82FAF"/>
    <w:rsid w:val="00A837A1"/>
    <w:rsid w:val="00A83E19"/>
    <w:rsid w:val="00A83E24"/>
    <w:rsid w:val="00A83EF1"/>
    <w:rsid w:val="00A83F35"/>
    <w:rsid w:val="00A84337"/>
    <w:rsid w:val="00A844F8"/>
    <w:rsid w:val="00A8490D"/>
    <w:rsid w:val="00A84A3E"/>
    <w:rsid w:val="00A84B02"/>
    <w:rsid w:val="00A84CF0"/>
    <w:rsid w:val="00A8506E"/>
    <w:rsid w:val="00A85092"/>
    <w:rsid w:val="00A851EB"/>
    <w:rsid w:val="00A85470"/>
    <w:rsid w:val="00A85C50"/>
    <w:rsid w:val="00A85DDB"/>
    <w:rsid w:val="00A85FC7"/>
    <w:rsid w:val="00A867B7"/>
    <w:rsid w:val="00A86EB6"/>
    <w:rsid w:val="00A86FFE"/>
    <w:rsid w:val="00A872A7"/>
    <w:rsid w:val="00A877E0"/>
    <w:rsid w:val="00A90067"/>
    <w:rsid w:val="00A90187"/>
    <w:rsid w:val="00A901F9"/>
    <w:rsid w:val="00A902F6"/>
    <w:rsid w:val="00A9093A"/>
    <w:rsid w:val="00A909C9"/>
    <w:rsid w:val="00A90BB5"/>
    <w:rsid w:val="00A90C55"/>
    <w:rsid w:val="00A9109B"/>
    <w:rsid w:val="00A91698"/>
    <w:rsid w:val="00A923EC"/>
    <w:rsid w:val="00A92AD9"/>
    <w:rsid w:val="00A9359B"/>
    <w:rsid w:val="00A93783"/>
    <w:rsid w:val="00A9393F"/>
    <w:rsid w:val="00A939C3"/>
    <w:rsid w:val="00A93AED"/>
    <w:rsid w:val="00A93B2C"/>
    <w:rsid w:val="00A93F1B"/>
    <w:rsid w:val="00A941DE"/>
    <w:rsid w:val="00A942EC"/>
    <w:rsid w:val="00A94346"/>
    <w:rsid w:val="00A943E1"/>
    <w:rsid w:val="00A94619"/>
    <w:rsid w:val="00A946B5"/>
    <w:rsid w:val="00A946E2"/>
    <w:rsid w:val="00A9473B"/>
    <w:rsid w:val="00A94F6C"/>
    <w:rsid w:val="00A96269"/>
    <w:rsid w:val="00A9686F"/>
    <w:rsid w:val="00A96A07"/>
    <w:rsid w:val="00A9703D"/>
    <w:rsid w:val="00A97698"/>
    <w:rsid w:val="00A97CD7"/>
    <w:rsid w:val="00AA0175"/>
    <w:rsid w:val="00AA0458"/>
    <w:rsid w:val="00AA059C"/>
    <w:rsid w:val="00AA0DD3"/>
    <w:rsid w:val="00AA159E"/>
    <w:rsid w:val="00AA2301"/>
    <w:rsid w:val="00AA2338"/>
    <w:rsid w:val="00AA254F"/>
    <w:rsid w:val="00AA2773"/>
    <w:rsid w:val="00AA28A5"/>
    <w:rsid w:val="00AA2B14"/>
    <w:rsid w:val="00AA2DEE"/>
    <w:rsid w:val="00AA3137"/>
    <w:rsid w:val="00AA375F"/>
    <w:rsid w:val="00AA3BD5"/>
    <w:rsid w:val="00AA412C"/>
    <w:rsid w:val="00AA46DD"/>
    <w:rsid w:val="00AA50E7"/>
    <w:rsid w:val="00AA5142"/>
    <w:rsid w:val="00AA528A"/>
    <w:rsid w:val="00AA5404"/>
    <w:rsid w:val="00AA5730"/>
    <w:rsid w:val="00AA5BB3"/>
    <w:rsid w:val="00AA5C76"/>
    <w:rsid w:val="00AA5E74"/>
    <w:rsid w:val="00AA5EB1"/>
    <w:rsid w:val="00AA60F4"/>
    <w:rsid w:val="00AA6B26"/>
    <w:rsid w:val="00AA6B34"/>
    <w:rsid w:val="00AA6DA7"/>
    <w:rsid w:val="00AA6E41"/>
    <w:rsid w:val="00AA7651"/>
    <w:rsid w:val="00AA7660"/>
    <w:rsid w:val="00AA7795"/>
    <w:rsid w:val="00AA7CEC"/>
    <w:rsid w:val="00AA7EC0"/>
    <w:rsid w:val="00AB0040"/>
    <w:rsid w:val="00AB047C"/>
    <w:rsid w:val="00AB0574"/>
    <w:rsid w:val="00AB05D5"/>
    <w:rsid w:val="00AB0860"/>
    <w:rsid w:val="00AB1310"/>
    <w:rsid w:val="00AB1445"/>
    <w:rsid w:val="00AB19FA"/>
    <w:rsid w:val="00AB211B"/>
    <w:rsid w:val="00AB2674"/>
    <w:rsid w:val="00AB2824"/>
    <w:rsid w:val="00AB2A30"/>
    <w:rsid w:val="00AB2F5A"/>
    <w:rsid w:val="00AB3057"/>
    <w:rsid w:val="00AB35CE"/>
    <w:rsid w:val="00AB38E8"/>
    <w:rsid w:val="00AB38F3"/>
    <w:rsid w:val="00AB3A7A"/>
    <w:rsid w:val="00AB3EB8"/>
    <w:rsid w:val="00AB4485"/>
    <w:rsid w:val="00AB4660"/>
    <w:rsid w:val="00AB4B0B"/>
    <w:rsid w:val="00AB51B3"/>
    <w:rsid w:val="00AB551A"/>
    <w:rsid w:val="00AB5BB1"/>
    <w:rsid w:val="00AB5FAA"/>
    <w:rsid w:val="00AB6028"/>
    <w:rsid w:val="00AB61E0"/>
    <w:rsid w:val="00AB6C33"/>
    <w:rsid w:val="00AB6CA0"/>
    <w:rsid w:val="00AB7279"/>
    <w:rsid w:val="00AB795C"/>
    <w:rsid w:val="00AB7A06"/>
    <w:rsid w:val="00AB7FD8"/>
    <w:rsid w:val="00AC0783"/>
    <w:rsid w:val="00AC08A4"/>
    <w:rsid w:val="00AC0A19"/>
    <w:rsid w:val="00AC0BDB"/>
    <w:rsid w:val="00AC0EAF"/>
    <w:rsid w:val="00AC0F12"/>
    <w:rsid w:val="00AC14EB"/>
    <w:rsid w:val="00AC16DD"/>
    <w:rsid w:val="00AC1FEA"/>
    <w:rsid w:val="00AC260F"/>
    <w:rsid w:val="00AC2664"/>
    <w:rsid w:val="00AC2C9A"/>
    <w:rsid w:val="00AC3EB2"/>
    <w:rsid w:val="00AC4091"/>
    <w:rsid w:val="00AC416F"/>
    <w:rsid w:val="00AC4766"/>
    <w:rsid w:val="00AC476A"/>
    <w:rsid w:val="00AC4D6C"/>
    <w:rsid w:val="00AC4DE9"/>
    <w:rsid w:val="00AC4EF3"/>
    <w:rsid w:val="00AC500D"/>
    <w:rsid w:val="00AC504D"/>
    <w:rsid w:val="00AC5109"/>
    <w:rsid w:val="00AC5162"/>
    <w:rsid w:val="00AC519D"/>
    <w:rsid w:val="00AC534F"/>
    <w:rsid w:val="00AC572D"/>
    <w:rsid w:val="00AC5A71"/>
    <w:rsid w:val="00AC60C5"/>
    <w:rsid w:val="00AC625E"/>
    <w:rsid w:val="00AC62AE"/>
    <w:rsid w:val="00AC638C"/>
    <w:rsid w:val="00AC63A9"/>
    <w:rsid w:val="00AC6DDD"/>
    <w:rsid w:val="00AC72EE"/>
    <w:rsid w:val="00AC7409"/>
    <w:rsid w:val="00AC7571"/>
    <w:rsid w:val="00AC7575"/>
    <w:rsid w:val="00AC7C3F"/>
    <w:rsid w:val="00AD01F3"/>
    <w:rsid w:val="00AD04AA"/>
    <w:rsid w:val="00AD0527"/>
    <w:rsid w:val="00AD0A3F"/>
    <w:rsid w:val="00AD0F36"/>
    <w:rsid w:val="00AD10B4"/>
    <w:rsid w:val="00AD1558"/>
    <w:rsid w:val="00AD15F0"/>
    <w:rsid w:val="00AD163A"/>
    <w:rsid w:val="00AD183B"/>
    <w:rsid w:val="00AD1861"/>
    <w:rsid w:val="00AD18E7"/>
    <w:rsid w:val="00AD1E49"/>
    <w:rsid w:val="00AD1ED9"/>
    <w:rsid w:val="00AD2478"/>
    <w:rsid w:val="00AD259A"/>
    <w:rsid w:val="00AD2BB7"/>
    <w:rsid w:val="00AD2C3C"/>
    <w:rsid w:val="00AD3364"/>
    <w:rsid w:val="00AD34F6"/>
    <w:rsid w:val="00AD430B"/>
    <w:rsid w:val="00AD44E0"/>
    <w:rsid w:val="00AD48CF"/>
    <w:rsid w:val="00AD497C"/>
    <w:rsid w:val="00AD4A1E"/>
    <w:rsid w:val="00AD4B04"/>
    <w:rsid w:val="00AD4D5E"/>
    <w:rsid w:val="00AD5019"/>
    <w:rsid w:val="00AD52BE"/>
    <w:rsid w:val="00AD538B"/>
    <w:rsid w:val="00AD5456"/>
    <w:rsid w:val="00AD5D69"/>
    <w:rsid w:val="00AD5E65"/>
    <w:rsid w:val="00AD5F99"/>
    <w:rsid w:val="00AD6204"/>
    <w:rsid w:val="00AD6841"/>
    <w:rsid w:val="00AD6A84"/>
    <w:rsid w:val="00AD6BB7"/>
    <w:rsid w:val="00AD6CE1"/>
    <w:rsid w:val="00AD6DBE"/>
    <w:rsid w:val="00AD710C"/>
    <w:rsid w:val="00AD76BF"/>
    <w:rsid w:val="00AD77F2"/>
    <w:rsid w:val="00AD7817"/>
    <w:rsid w:val="00AE0FCA"/>
    <w:rsid w:val="00AE1AAC"/>
    <w:rsid w:val="00AE1AF8"/>
    <w:rsid w:val="00AE2E00"/>
    <w:rsid w:val="00AE2FA3"/>
    <w:rsid w:val="00AE3B90"/>
    <w:rsid w:val="00AE3D74"/>
    <w:rsid w:val="00AE4651"/>
    <w:rsid w:val="00AE46CB"/>
    <w:rsid w:val="00AE46F1"/>
    <w:rsid w:val="00AE4810"/>
    <w:rsid w:val="00AE4AB5"/>
    <w:rsid w:val="00AE5140"/>
    <w:rsid w:val="00AE59E1"/>
    <w:rsid w:val="00AE5EDC"/>
    <w:rsid w:val="00AE6049"/>
    <w:rsid w:val="00AE624B"/>
    <w:rsid w:val="00AE6362"/>
    <w:rsid w:val="00AE6428"/>
    <w:rsid w:val="00AE6513"/>
    <w:rsid w:val="00AE680D"/>
    <w:rsid w:val="00AE69F7"/>
    <w:rsid w:val="00AE6CA7"/>
    <w:rsid w:val="00AE6ED6"/>
    <w:rsid w:val="00AE6F4A"/>
    <w:rsid w:val="00AE7087"/>
    <w:rsid w:val="00AE7255"/>
    <w:rsid w:val="00AE727F"/>
    <w:rsid w:val="00AE773B"/>
    <w:rsid w:val="00AE7E20"/>
    <w:rsid w:val="00AE7F9E"/>
    <w:rsid w:val="00AF04FA"/>
    <w:rsid w:val="00AF0894"/>
    <w:rsid w:val="00AF08AE"/>
    <w:rsid w:val="00AF0E14"/>
    <w:rsid w:val="00AF139A"/>
    <w:rsid w:val="00AF139E"/>
    <w:rsid w:val="00AF1E7F"/>
    <w:rsid w:val="00AF1F7C"/>
    <w:rsid w:val="00AF2120"/>
    <w:rsid w:val="00AF22EA"/>
    <w:rsid w:val="00AF243D"/>
    <w:rsid w:val="00AF289D"/>
    <w:rsid w:val="00AF2C05"/>
    <w:rsid w:val="00AF339C"/>
    <w:rsid w:val="00AF33C0"/>
    <w:rsid w:val="00AF347E"/>
    <w:rsid w:val="00AF34BA"/>
    <w:rsid w:val="00AF3C1B"/>
    <w:rsid w:val="00AF3C9C"/>
    <w:rsid w:val="00AF3CB8"/>
    <w:rsid w:val="00AF4037"/>
    <w:rsid w:val="00AF4606"/>
    <w:rsid w:val="00AF4869"/>
    <w:rsid w:val="00AF49ED"/>
    <w:rsid w:val="00AF4A1D"/>
    <w:rsid w:val="00AF4A1E"/>
    <w:rsid w:val="00AF4CEA"/>
    <w:rsid w:val="00AF4DCA"/>
    <w:rsid w:val="00AF4FB8"/>
    <w:rsid w:val="00AF5064"/>
    <w:rsid w:val="00AF5574"/>
    <w:rsid w:val="00AF5CA6"/>
    <w:rsid w:val="00AF5D25"/>
    <w:rsid w:val="00AF5EE5"/>
    <w:rsid w:val="00AF604D"/>
    <w:rsid w:val="00AF6135"/>
    <w:rsid w:val="00AF6759"/>
    <w:rsid w:val="00AF6D80"/>
    <w:rsid w:val="00AF6DB3"/>
    <w:rsid w:val="00AF7023"/>
    <w:rsid w:val="00AF733D"/>
    <w:rsid w:val="00AF7992"/>
    <w:rsid w:val="00AF7C11"/>
    <w:rsid w:val="00AF7D17"/>
    <w:rsid w:val="00B00023"/>
    <w:rsid w:val="00B00160"/>
    <w:rsid w:val="00B003BA"/>
    <w:rsid w:val="00B0051A"/>
    <w:rsid w:val="00B006A9"/>
    <w:rsid w:val="00B00730"/>
    <w:rsid w:val="00B00ED9"/>
    <w:rsid w:val="00B010D0"/>
    <w:rsid w:val="00B0147F"/>
    <w:rsid w:val="00B01AEE"/>
    <w:rsid w:val="00B01B33"/>
    <w:rsid w:val="00B01CEF"/>
    <w:rsid w:val="00B01F4C"/>
    <w:rsid w:val="00B02A09"/>
    <w:rsid w:val="00B02D42"/>
    <w:rsid w:val="00B02DEA"/>
    <w:rsid w:val="00B02E66"/>
    <w:rsid w:val="00B03040"/>
    <w:rsid w:val="00B03204"/>
    <w:rsid w:val="00B0336D"/>
    <w:rsid w:val="00B033FD"/>
    <w:rsid w:val="00B03A29"/>
    <w:rsid w:val="00B03D6D"/>
    <w:rsid w:val="00B047AA"/>
    <w:rsid w:val="00B04D96"/>
    <w:rsid w:val="00B05076"/>
    <w:rsid w:val="00B050B6"/>
    <w:rsid w:val="00B0562A"/>
    <w:rsid w:val="00B056ED"/>
    <w:rsid w:val="00B0589E"/>
    <w:rsid w:val="00B05D71"/>
    <w:rsid w:val="00B05E9F"/>
    <w:rsid w:val="00B06C7A"/>
    <w:rsid w:val="00B06CCA"/>
    <w:rsid w:val="00B06D00"/>
    <w:rsid w:val="00B0738A"/>
    <w:rsid w:val="00B075C0"/>
    <w:rsid w:val="00B07CD9"/>
    <w:rsid w:val="00B10465"/>
    <w:rsid w:val="00B1047E"/>
    <w:rsid w:val="00B10480"/>
    <w:rsid w:val="00B10579"/>
    <w:rsid w:val="00B1070C"/>
    <w:rsid w:val="00B10B0E"/>
    <w:rsid w:val="00B10B14"/>
    <w:rsid w:val="00B115D8"/>
    <w:rsid w:val="00B117D0"/>
    <w:rsid w:val="00B11ABB"/>
    <w:rsid w:val="00B11CA0"/>
    <w:rsid w:val="00B120F9"/>
    <w:rsid w:val="00B121B4"/>
    <w:rsid w:val="00B12439"/>
    <w:rsid w:val="00B12585"/>
    <w:rsid w:val="00B125A7"/>
    <w:rsid w:val="00B127B2"/>
    <w:rsid w:val="00B128DA"/>
    <w:rsid w:val="00B128FB"/>
    <w:rsid w:val="00B12A59"/>
    <w:rsid w:val="00B12DDE"/>
    <w:rsid w:val="00B1334E"/>
    <w:rsid w:val="00B13444"/>
    <w:rsid w:val="00B136A1"/>
    <w:rsid w:val="00B13BFC"/>
    <w:rsid w:val="00B144BB"/>
    <w:rsid w:val="00B14520"/>
    <w:rsid w:val="00B146D9"/>
    <w:rsid w:val="00B1476D"/>
    <w:rsid w:val="00B14DD8"/>
    <w:rsid w:val="00B14E0D"/>
    <w:rsid w:val="00B14F48"/>
    <w:rsid w:val="00B15502"/>
    <w:rsid w:val="00B156A8"/>
    <w:rsid w:val="00B15D35"/>
    <w:rsid w:val="00B162B2"/>
    <w:rsid w:val="00B16375"/>
    <w:rsid w:val="00B164FA"/>
    <w:rsid w:val="00B1683E"/>
    <w:rsid w:val="00B16994"/>
    <w:rsid w:val="00B16B07"/>
    <w:rsid w:val="00B16B30"/>
    <w:rsid w:val="00B16D4A"/>
    <w:rsid w:val="00B1704C"/>
    <w:rsid w:val="00B17DB3"/>
    <w:rsid w:val="00B201EA"/>
    <w:rsid w:val="00B202FF"/>
    <w:rsid w:val="00B2099D"/>
    <w:rsid w:val="00B20B74"/>
    <w:rsid w:val="00B2160C"/>
    <w:rsid w:val="00B21646"/>
    <w:rsid w:val="00B2190A"/>
    <w:rsid w:val="00B21E93"/>
    <w:rsid w:val="00B21E9A"/>
    <w:rsid w:val="00B224E3"/>
    <w:rsid w:val="00B22704"/>
    <w:rsid w:val="00B227EE"/>
    <w:rsid w:val="00B22992"/>
    <w:rsid w:val="00B22E60"/>
    <w:rsid w:val="00B22ECA"/>
    <w:rsid w:val="00B23031"/>
    <w:rsid w:val="00B2304F"/>
    <w:rsid w:val="00B232CA"/>
    <w:rsid w:val="00B23338"/>
    <w:rsid w:val="00B2343A"/>
    <w:rsid w:val="00B2357B"/>
    <w:rsid w:val="00B23864"/>
    <w:rsid w:val="00B241D0"/>
    <w:rsid w:val="00B2426C"/>
    <w:rsid w:val="00B244FB"/>
    <w:rsid w:val="00B2456C"/>
    <w:rsid w:val="00B24B4B"/>
    <w:rsid w:val="00B24B65"/>
    <w:rsid w:val="00B25102"/>
    <w:rsid w:val="00B258AB"/>
    <w:rsid w:val="00B25AA1"/>
    <w:rsid w:val="00B25B95"/>
    <w:rsid w:val="00B25F4F"/>
    <w:rsid w:val="00B26013"/>
    <w:rsid w:val="00B26127"/>
    <w:rsid w:val="00B2650C"/>
    <w:rsid w:val="00B266BA"/>
    <w:rsid w:val="00B26854"/>
    <w:rsid w:val="00B26C61"/>
    <w:rsid w:val="00B27279"/>
    <w:rsid w:val="00B27AF2"/>
    <w:rsid w:val="00B27BC4"/>
    <w:rsid w:val="00B27E85"/>
    <w:rsid w:val="00B301AA"/>
    <w:rsid w:val="00B3031E"/>
    <w:rsid w:val="00B30750"/>
    <w:rsid w:val="00B30A0E"/>
    <w:rsid w:val="00B3108F"/>
    <w:rsid w:val="00B314E7"/>
    <w:rsid w:val="00B31872"/>
    <w:rsid w:val="00B3247E"/>
    <w:rsid w:val="00B3269F"/>
    <w:rsid w:val="00B3274F"/>
    <w:rsid w:val="00B32A48"/>
    <w:rsid w:val="00B32DF9"/>
    <w:rsid w:val="00B33736"/>
    <w:rsid w:val="00B33F80"/>
    <w:rsid w:val="00B3408E"/>
    <w:rsid w:val="00B342FA"/>
    <w:rsid w:val="00B34417"/>
    <w:rsid w:val="00B344A1"/>
    <w:rsid w:val="00B344E9"/>
    <w:rsid w:val="00B34A81"/>
    <w:rsid w:val="00B34D5C"/>
    <w:rsid w:val="00B3510D"/>
    <w:rsid w:val="00B35594"/>
    <w:rsid w:val="00B356C7"/>
    <w:rsid w:val="00B35C7E"/>
    <w:rsid w:val="00B35C83"/>
    <w:rsid w:val="00B35E04"/>
    <w:rsid w:val="00B35EE9"/>
    <w:rsid w:val="00B361E1"/>
    <w:rsid w:val="00B36364"/>
    <w:rsid w:val="00B3641A"/>
    <w:rsid w:val="00B3669D"/>
    <w:rsid w:val="00B3692E"/>
    <w:rsid w:val="00B36EB5"/>
    <w:rsid w:val="00B37E12"/>
    <w:rsid w:val="00B40108"/>
    <w:rsid w:val="00B404A6"/>
    <w:rsid w:val="00B40651"/>
    <w:rsid w:val="00B4071F"/>
    <w:rsid w:val="00B407CF"/>
    <w:rsid w:val="00B40854"/>
    <w:rsid w:val="00B40D58"/>
    <w:rsid w:val="00B40DD6"/>
    <w:rsid w:val="00B40FAD"/>
    <w:rsid w:val="00B41466"/>
    <w:rsid w:val="00B41499"/>
    <w:rsid w:val="00B41A9C"/>
    <w:rsid w:val="00B420BF"/>
    <w:rsid w:val="00B421B1"/>
    <w:rsid w:val="00B424D1"/>
    <w:rsid w:val="00B42C1D"/>
    <w:rsid w:val="00B42ED2"/>
    <w:rsid w:val="00B43AAC"/>
    <w:rsid w:val="00B43CA7"/>
    <w:rsid w:val="00B44000"/>
    <w:rsid w:val="00B44192"/>
    <w:rsid w:val="00B4438E"/>
    <w:rsid w:val="00B446DD"/>
    <w:rsid w:val="00B44B5E"/>
    <w:rsid w:val="00B44F32"/>
    <w:rsid w:val="00B44F45"/>
    <w:rsid w:val="00B4536C"/>
    <w:rsid w:val="00B454A5"/>
    <w:rsid w:val="00B45681"/>
    <w:rsid w:val="00B45CE8"/>
    <w:rsid w:val="00B46A74"/>
    <w:rsid w:val="00B46BDB"/>
    <w:rsid w:val="00B46E4E"/>
    <w:rsid w:val="00B47038"/>
    <w:rsid w:val="00B470BF"/>
    <w:rsid w:val="00B47A19"/>
    <w:rsid w:val="00B47D8D"/>
    <w:rsid w:val="00B47ED7"/>
    <w:rsid w:val="00B5022E"/>
    <w:rsid w:val="00B504F5"/>
    <w:rsid w:val="00B506A8"/>
    <w:rsid w:val="00B507AD"/>
    <w:rsid w:val="00B50D96"/>
    <w:rsid w:val="00B50DE3"/>
    <w:rsid w:val="00B51084"/>
    <w:rsid w:val="00B51086"/>
    <w:rsid w:val="00B511D8"/>
    <w:rsid w:val="00B5123D"/>
    <w:rsid w:val="00B514A0"/>
    <w:rsid w:val="00B516C2"/>
    <w:rsid w:val="00B51720"/>
    <w:rsid w:val="00B51CE2"/>
    <w:rsid w:val="00B52319"/>
    <w:rsid w:val="00B5235F"/>
    <w:rsid w:val="00B52816"/>
    <w:rsid w:val="00B52BD7"/>
    <w:rsid w:val="00B53312"/>
    <w:rsid w:val="00B53603"/>
    <w:rsid w:val="00B536AE"/>
    <w:rsid w:val="00B53727"/>
    <w:rsid w:val="00B537B4"/>
    <w:rsid w:val="00B53EF8"/>
    <w:rsid w:val="00B5409F"/>
    <w:rsid w:val="00B545FA"/>
    <w:rsid w:val="00B5485B"/>
    <w:rsid w:val="00B550C6"/>
    <w:rsid w:val="00B555AB"/>
    <w:rsid w:val="00B55736"/>
    <w:rsid w:val="00B55A05"/>
    <w:rsid w:val="00B55A1C"/>
    <w:rsid w:val="00B55E15"/>
    <w:rsid w:val="00B5614D"/>
    <w:rsid w:val="00B5636D"/>
    <w:rsid w:val="00B56626"/>
    <w:rsid w:val="00B56CED"/>
    <w:rsid w:val="00B5704B"/>
    <w:rsid w:val="00B57274"/>
    <w:rsid w:val="00B5782A"/>
    <w:rsid w:val="00B57D19"/>
    <w:rsid w:val="00B57D49"/>
    <w:rsid w:val="00B601C8"/>
    <w:rsid w:val="00B604B1"/>
    <w:rsid w:val="00B60881"/>
    <w:rsid w:val="00B6088F"/>
    <w:rsid w:val="00B61D9E"/>
    <w:rsid w:val="00B61DE2"/>
    <w:rsid w:val="00B62173"/>
    <w:rsid w:val="00B62665"/>
    <w:rsid w:val="00B62B31"/>
    <w:rsid w:val="00B62FE6"/>
    <w:rsid w:val="00B6327E"/>
    <w:rsid w:val="00B63380"/>
    <w:rsid w:val="00B634A9"/>
    <w:rsid w:val="00B63639"/>
    <w:rsid w:val="00B639D3"/>
    <w:rsid w:val="00B63E13"/>
    <w:rsid w:val="00B6402D"/>
    <w:rsid w:val="00B642E0"/>
    <w:rsid w:val="00B647E7"/>
    <w:rsid w:val="00B64897"/>
    <w:rsid w:val="00B64AF2"/>
    <w:rsid w:val="00B65356"/>
    <w:rsid w:val="00B65845"/>
    <w:rsid w:val="00B65AE5"/>
    <w:rsid w:val="00B65B9D"/>
    <w:rsid w:val="00B65E19"/>
    <w:rsid w:val="00B65E44"/>
    <w:rsid w:val="00B65EAA"/>
    <w:rsid w:val="00B663AE"/>
    <w:rsid w:val="00B66410"/>
    <w:rsid w:val="00B6685F"/>
    <w:rsid w:val="00B66CAF"/>
    <w:rsid w:val="00B66EB0"/>
    <w:rsid w:val="00B66F5C"/>
    <w:rsid w:val="00B673FF"/>
    <w:rsid w:val="00B6767E"/>
    <w:rsid w:val="00B700B2"/>
    <w:rsid w:val="00B702E0"/>
    <w:rsid w:val="00B7042D"/>
    <w:rsid w:val="00B704AC"/>
    <w:rsid w:val="00B71437"/>
    <w:rsid w:val="00B71860"/>
    <w:rsid w:val="00B71B24"/>
    <w:rsid w:val="00B71E73"/>
    <w:rsid w:val="00B71EEF"/>
    <w:rsid w:val="00B7242C"/>
    <w:rsid w:val="00B72530"/>
    <w:rsid w:val="00B72792"/>
    <w:rsid w:val="00B72A0C"/>
    <w:rsid w:val="00B72B21"/>
    <w:rsid w:val="00B72B42"/>
    <w:rsid w:val="00B7361C"/>
    <w:rsid w:val="00B7374E"/>
    <w:rsid w:val="00B73E1D"/>
    <w:rsid w:val="00B745B4"/>
    <w:rsid w:val="00B746F3"/>
    <w:rsid w:val="00B74AF6"/>
    <w:rsid w:val="00B74FB0"/>
    <w:rsid w:val="00B754B6"/>
    <w:rsid w:val="00B7551F"/>
    <w:rsid w:val="00B75778"/>
    <w:rsid w:val="00B757D4"/>
    <w:rsid w:val="00B75806"/>
    <w:rsid w:val="00B75B18"/>
    <w:rsid w:val="00B760B6"/>
    <w:rsid w:val="00B76986"/>
    <w:rsid w:val="00B76D2D"/>
    <w:rsid w:val="00B77202"/>
    <w:rsid w:val="00B7792D"/>
    <w:rsid w:val="00B779EA"/>
    <w:rsid w:val="00B77A6A"/>
    <w:rsid w:val="00B77BA2"/>
    <w:rsid w:val="00B77EAB"/>
    <w:rsid w:val="00B801D6"/>
    <w:rsid w:val="00B807C6"/>
    <w:rsid w:val="00B80A14"/>
    <w:rsid w:val="00B80A8D"/>
    <w:rsid w:val="00B80F9B"/>
    <w:rsid w:val="00B811BC"/>
    <w:rsid w:val="00B811F4"/>
    <w:rsid w:val="00B812A1"/>
    <w:rsid w:val="00B81F07"/>
    <w:rsid w:val="00B821DA"/>
    <w:rsid w:val="00B82297"/>
    <w:rsid w:val="00B825CB"/>
    <w:rsid w:val="00B8261C"/>
    <w:rsid w:val="00B8269F"/>
    <w:rsid w:val="00B82B7D"/>
    <w:rsid w:val="00B8334B"/>
    <w:rsid w:val="00B83DF2"/>
    <w:rsid w:val="00B83FD2"/>
    <w:rsid w:val="00B8437E"/>
    <w:rsid w:val="00B8484C"/>
    <w:rsid w:val="00B848D2"/>
    <w:rsid w:val="00B8547F"/>
    <w:rsid w:val="00B85604"/>
    <w:rsid w:val="00B8560D"/>
    <w:rsid w:val="00B856DE"/>
    <w:rsid w:val="00B85F7E"/>
    <w:rsid w:val="00B86850"/>
    <w:rsid w:val="00B8704F"/>
    <w:rsid w:val="00B8731E"/>
    <w:rsid w:val="00B87389"/>
    <w:rsid w:val="00B87449"/>
    <w:rsid w:val="00B8766A"/>
    <w:rsid w:val="00B87968"/>
    <w:rsid w:val="00B879B0"/>
    <w:rsid w:val="00B87D07"/>
    <w:rsid w:val="00B90145"/>
    <w:rsid w:val="00B9024E"/>
    <w:rsid w:val="00B902B7"/>
    <w:rsid w:val="00B90964"/>
    <w:rsid w:val="00B90F6C"/>
    <w:rsid w:val="00B911BA"/>
    <w:rsid w:val="00B91242"/>
    <w:rsid w:val="00B91605"/>
    <w:rsid w:val="00B91AEC"/>
    <w:rsid w:val="00B91C73"/>
    <w:rsid w:val="00B92083"/>
    <w:rsid w:val="00B92696"/>
    <w:rsid w:val="00B928D9"/>
    <w:rsid w:val="00B92925"/>
    <w:rsid w:val="00B92DA4"/>
    <w:rsid w:val="00B9368C"/>
    <w:rsid w:val="00B93B4A"/>
    <w:rsid w:val="00B94068"/>
    <w:rsid w:val="00B94230"/>
    <w:rsid w:val="00B945B2"/>
    <w:rsid w:val="00B94BA0"/>
    <w:rsid w:val="00B95167"/>
    <w:rsid w:val="00B9520D"/>
    <w:rsid w:val="00B954FD"/>
    <w:rsid w:val="00B95C0E"/>
    <w:rsid w:val="00B95E9A"/>
    <w:rsid w:val="00B963D0"/>
    <w:rsid w:val="00B963E3"/>
    <w:rsid w:val="00B964EC"/>
    <w:rsid w:val="00B9650B"/>
    <w:rsid w:val="00B96742"/>
    <w:rsid w:val="00B9677F"/>
    <w:rsid w:val="00B96ABB"/>
    <w:rsid w:val="00B96CAD"/>
    <w:rsid w:val="00B96CE0"/>
    <w:rsid w:val="00B96D67"/>
    <w:rsid w:val="00B970E4"/>
    <w:rsid w:val="00B97378"/>
    <w:rsid w:val="00B974AE"/>
    <w:rsid w:val="00B977C0"/>
    <w:rsid w:val="00B97880"/>
    <w:rsid w:val="00B97B06"/>
    <w:rsid w:val="00B97E90"/>
    <w:rsid w:val="00BA0114"/>
    <w:rsid w:val="00BA0342"/>
    <w:rsid w:val="00BA0605"/>
    <w:rsid w:val="00BA12D0"/>
    <w:rsid w:val="00BA17BB"/>
    <w:rsid w:val="00BA198A"/>
    <w:rsid w:val="00BA1B14"/>
    <w:rsid w:val="00BA2221"/>
    <w:rsid w:val="00BA228C"/>
    <w:rsid w:val="00BA2360"/>
    <w:rsid w:val="00BA28D1"/>
    <w:rsid w:val="00BA2B1F"/>
    <w:rsid w:val="00BA2B43"/>
    <w:rsid w:val="00BA2C79"/>
    <w:rsid w:val="00BA2D74"/>
    <w:rsid w:val="00BA3754"/>
    <w:rsid w:val="00BA3962"/>
    <w:rsid w:val="00BA3977"/>
    <w:rsid w:val="00BA39DA"/>
    <w:rsid w:val="00BA3A78"/>
    <w:rsid w:val="00BA3EF6"/>
    <w:rsid w:val="00BA4064"/>
    <w:rsid w:val="00BA4163"/>
    <w:rsid w:val="00BA4590"/>
    <w:rsid w:val="00BA4BA4"/>
    <w:rsid w:val="00BA4EC0"/>
    <w:rsid w:val="00BA4F2D"/>
    <w:rsid w:val="00BA5243"/>
    <w:rsid w:val="00BA525C"/>
    <w:rsid w:val="00BA54D2"/>
    <w:rsid w:val="00BA54D8"/>
    <w:rsid w:val="00BA563E"/>
    <w:rsid w:val="00BA59E9"/>
    <w:rsid w:val="00BA5D38"/>
    <w:rsid w:val="00BA5F5E"/>
    <w:rsid w:val="00BA625C"/>
    <w:rsid w:val="00BA6654"/>
    <w:rsid w:val="00BA69FF"/>
    <w:rsid w:val="00BA6ACB"/>
    <w:rsid w:val="00BA6C14"/>
    <w:rsid w:val="00BA6D1D"/>
    <w:rsid w:val="00BA6D92"/>
    <w:rsid w:val="00BA7223"/>
    <w:rsid w:val="00BA756E"/>
    <w:rsid w:val="00BA7B7D"/>
    <w:rsid w:val="00BB051E"/>
    <w:rsid w:val="00BB0CBC"/>
    <w:rsid w:val="00BB0EAE"/>
    <w:rsid w:val="00BB1569"/>
    <w:rsid w:val="00BB1845"/>
    <w:rsid w:val="00BB19AF"/>
    <w:rsid w:val="00BB1C4A"/>
    <w:rsid w:val="00BB29B8"/>
    <w:rsid w:val="00BB2BA7"/>
    <w:rsid w:val="00BB2BFC"/>
    <w:rsid w:val="00BB2DA2"/>
    <w:rsid w:val="00BB2ECC"/>
    <w:rsid w:val="00BB3061"/>
    <w:rsid w:val="00BB3456"/>
    <w:rsid w:val="00BB3507"/>
    <w:rsid w:val="00BB3826"/>
    <w:rsid w:val="00BB3936"/>
    <w:rsid w:val="00BB3B3E"/>
    <w:rsid w:val="00BB3C3F"/>
    <w:rsid w:val="00BB4BD5"/>
    <w:rsid w:val="00BB4D78"/>
    <w:rsid w:val="00BB4EB6"/>
    <w:rsid w:val="00BB5034"/>
    <w:rsid w:val="00BB52E1"/>
    <w:rsid w:val="00BB5502"/>
    <w:rsid w:val="00BB5F4F"/>
    <w:rsid w:val="00BB611D"/>
    <w:rsid w:val="00BB620A"/>
    <w:rsid w:val="00BB663F"/>
    <w:rsid w:val="00BB6721"/>
    <w:rsid w:val="00BB68AE"/>
    <w:rsid w:val="00BB68D2"/>
    <w:rsid w:val="00BB6BA3"/>
    <w:rsid w:val="00BB6CF1"/>
    <w:rsid w:val="00BB7631"/>
    <w:rsid w:val="00BB77F9"/>
    <w:rsid w:val="00BB783A"/>
    <w:rsid w:val="00BB79DF"/>
    <w:rsid w:val="00BC01B3"/>
    <w:rsid w:val="00BC01BE"/>
    <w:rsid w:val="00BC05C4"/>
    <w:rsid w:val="00BC06D7"/>
    <w:rsid w:val="00BC0704"/>
    <w:rsid w:val="00BC0EBA"/>
    <w:rsid w:val="00BC0FE8"/>
    <w:rsid w:val="00BC1183"/>
    <w:rsid w:val="00BC1695"/>
    <w:rsid w:val="00BC172F"/>
    <w:rsid w:val="00BC1923"/>
    <w:rsid w:val="00BC19C7"/>
    <w:rsid w:val="00BC1B97"/>
    <w:rsid w:val="00BC20B0"/>
    <w:rsid w:val="00BC211C"/>
    <w:rsid w:val="00BC22D0"/>
    <w:rsid w:val="00BC274A"/>
    <w:rsid w:val="00BC2845"/>
    <w:rsid w:val="00BC287C"/>
    <w:rsid w:val="00BC2C94"/>
    <w:rsid w:val="00BC2D26"/>
    <w:rsid w:val="00BC2DE1"/>
    <w:rsid w:val="00BC2EBA"/>
    <w:rsid w:val="00BC309E"/>
    <w:rsid w:val="00BC3272"/>
    <w:rsid w:val="00BC3320"/>
    <w:rsid w:val="00BC347C"/>
    <w:rsid w:val="00BC35E3"/>
    <w:rsid w:val="00BC3C0F"/>
    <w:rsid w:val="00BC4A87"/>
    <w:rsid w:val="00BC4B20"/>
    <w:rsid w:val="00BC4BA0"/>
    <w:rsid w:val="00BC4FC3"/>
    <w:rsid w:val="00BC5291"/>
    <w:rsid w:val="00BC53E2"/>
    <w:rsid w:val="00BC53E6"/>
    <w:rsid w:val="00BC5649"/>
    <w:rsid w:val="00BC5697"/>
    <w:rsid w:val="00BC5960"/>
    <w:rsid w:val="00BC5BF5"/>
    <w:rsid w:val="00BC6319"/>
    <w:rsid w:val="00BC6531"/>
    <w:rsid w:val="00BC6A21"/>
    <w:rsid w:val="00BC6A51"/>
    <w:rsid w:val="00BC6C23"/>
    <w:rsid w:val="00BC6C9E"/>
    <w:rsid w:val="00BC701B"/>
    <w:rsid w:val="00BC72AE"/>
    <w:rsid w:val="00BC7488"/>
    <w:rsid w:val="00BC75D9"/>
    <w:rsid w:val="00BC78D3"/>
    <w:rsid w:val="00BC7973"/>
    <w:rsid w:val="00BC7F4F"/>
    <w:rsid w:val="00BD0009"/>
    <w:rsid w:val="00BD01B9"/>
    <w:rsid w:val="00BD0712"/>
    <w:rsid w:val="00BD1C7F"/>
    <w:rsid w:val="00BD212A"/>
    <w:rsid w:val="00BD25F7"/>
    <w:rsid w:val="00BD2AD8"/>
    <w:rsid w:val="00BD2B08"/>
    <w:rsid w:val="00BD2B37"/>
    <w:rsid w:val="00BD2D63"/>
    <w:rsid w:val="00BD3355"/>
    <w:rsid w:val="00BD379A"/>
    <w:rsid w:val="00BD38DE"/>
    <w:rsid w:val="00BD397B"/>
    <w:rsid w:val="00BD3A30"/>
    <w:rsid w:val="00BD3C8C"/>
    <w:rsid w:val="00BD3CBE"/>
    <w:rsid w:val="00BD3D17"/>
    <w:rsid w:val="00BD3D79"/>
    <w:rsid w:val="00BD3E5A"/>
    <w:rsid w:val="00BD43C8"/>
    <w:rsid w:val="00BD5061"/>
    <w:rsid w:val="00BD50FD"/>
    <w:rsid w:val="00BD5378"/>
    <w:rsid w:val="00BD6481"/>
    <w:rsid w:val="00BD65F1"/>
    <w:rsid w:val="00BD6D42"/>
    <w:rsid w:val="00BD6F42"/>
    <w:rsid w:val="00BE0459"/>
    <w:rsid w:val="00BE0D68"/>
    <w:rsid w:val="00BE10F0"/>
    <w:rsid w:val="00BE1615"/>
    <w:rsid w:val="00BE1638"/>
    <w:rsid w:val="00BE1689"/>
    <w:rsid w:val="00BE1854"/>
    <w:rsid w:val="00BE1ECA"/>
    <w:rsid w:val="00BE24D7"/>
    <w:rsid w:val="00BE262B"/>
    <w:rsid w:val="00BE2A0E"/>
    <w:rsid w:val="00BE2D86"/>
    <w:rsid w:val="00BE3033"/>
    <w:rsid w:val="00BE306C"/>
    <w:rsid w:val="00BE3684"/>
    <w:rsid w:val="00BE37C5"/>
    <w:rsid w:val="00BE38BB"/>
    <w:rsid w:val="00BE3BF0"/>
    <w:rsid w:val="00BE3CDA"/>
    <w:rsid w:val="00BE3D7B"/>
    <w:rsid w:val="00BE3F2E"/>
    <w:rsid w:val="00BE3F4A"/>
    <w:rsid w:val="00BE408A"/>
    <w:rsid w:val="00BE4743"/>
    <w:rsid w:val="00BE481A"/>
    <w:rsid w:val="00BE4C95"/>
    <w:rsid w:val="00BE4CBD"/>
    <w:rsid w:val="00BE4F5E"/>
    <w:rsid w:val="00BE5357"/>
    <w:rsid w:val="00BE55E0"/>
    <w:rsid w:val="00BE5672"/>
    <w:rsid w:val="00BE608D"/>
    <w:rsid w:val="00BE61F1"/>
    <w:rsid w:val="00BE68E6"/>
    <w:rsid w:val="00BE6ADC"/>
    <w:rsid w:val="00BE6BD4"/>
    <w:rsid w:val="00BE6E4D"/>
    <w:rsid w:val="00BE756A"/>
    <w:rsid w:val="00BE7C8D"/>
    <w:rsid w:val="00BF00EB"/>
    <w:rsid w:val="00BF0514"/>
    <w:rsid w:val="00BF053A"/>
    <w:rsid w:val="00BF059B"/>
    <w:rsid w:val="00BF07CF"/>
    <w:rsid w:val="00BF0819"/>
    <w:rsid w:val="00BF08CD"/>
    <w:rsid w:val="00BF0D4E"/>
    <w:rsid w:val="00BF0F05"/>
    <w:rsid w:val="00BF177A"/>
    <w:rsid w:val="00BF18D0"/>
    <w:rsid w:val="00BF190C"/>
    <w:rsid w:val="00BF19B8"/>
    <w:rsid w:val="00BF1C42"/>
    <w:rsid w:val="00BF1D98"/>
    <w:rsid w:val="00BF2141"/>
    <w:rsid w:val="00BF2274"/>
    <w:rsid w:val="00BF27E3"/>
    <w:rsid w:val="00BF2D38"/>
    <w:rsid w:val="00BF2F61"/>
    <w:rsid w:val="00BF3027"/>
    <w:rsid w:val="00BF341E"/>
    <w:rsid w:val="00BF3426"/>
    <w:rsid w:val="00BF3698"/>
    <w:rsid w:val="00BF3C11"/>
    <w:rsid w:val="00BF3F24"/>
    <w:rsid w:val="00BF42D5"/>
    <w:rsid w:val="00BF4374"/>
    <w:rsid w:val="00BF4A37"/>
    <w:rsid w:val="00BF5FC3"/>
    <w:rsid w:val="00BF606D"/>
    <w:rsid w:val="00BF6683"/>
    <w:rsid w:val="00BF6873"/>
    <w:rsid w:val="00BF6ADE"/>
    <w:rsid w:val="00BF6C06"/>
    <w:rsid w:val="00BF6C97"/>
    <w:rsid w:val="00BF6F65"/>
    <w:rsid w:val="00BF7113"/>
    <w:rsid w:val="00BF74FC"/>
    <w:rsid w:val="00BF76C6"/>
    <w:rsid w:val="00BF7F72"/>
    <w:rsid w:val="00C0086C"/>
    <w:rsid w:val="00C009A9"/>
    <w:rsid w:val="00C00BE7"/>
    <w:rsid w:val="00C00C3A"/>
    <w:rsid w:val="00C01A58"/>
    <w:rsid w:val="00C01BDD"/>
    <w:rsid w:val="00C01D8D"/>
    <w:rsid w:val="00C01DF0"/>
    <w:rsid w:val="00C01E7E"/>
    <w:rsid w:val="00C02145"/>
    <w:rsid w:val="00C02B3A"/>
    <w:rsid w:val="00C03267"/>
    <w:rsid w:val="00C0333D"/>
    <w:rsid w:val="00C0354B"/>
    <w:rsid w:val="00C0359B"/>
    <w:rsid w:val="00C03745"/>
    <w:rsid w:val="00C03B31"/>
    <w:rsid w:val="00C04233"/>
    <w:rsid w:val="00C0460D"/>
    <w:rsid w:val="00C046DA"/>
    <w:rsid w:val="00C04A9E"/>
    <w:rsid w:val="00C04E5E"/>
    <w:rsid w:val="00C04F7B"/>
    <w:rsid w:val="00C0523D"/>
    <w:rsid w:val="00C0555A"/>
    <w:rsid w:val="00C05646"/>
    <w:rsid w:val="00C05EF2"/>
    <w:rsid w:val="00C0622E"/>
    <w:rsid w:val="00C069BB"/>
    <w:rsid w:val="00C06BFC"/>
    <w:rsid w:val="00C06E25"/>
    <w:rsid w:val="00C0728D"/>
    <w:rsid w:val="00C07302"/>
    <w:rsid w:val="00C078B7"/>
    <w:rsid w:val="00C07907"/>
    <w:rsid w:val="00C07989"/>
    <w:rsid w:val="00C079CD"/>
    <w:rsid w:val="00C10DF8"/>
    <w:rsid w:val="00C10F65"/>
    <w:rsid w:val="00C11717"/>
    <w:rsid w:val="00C11ACF"/>
    <w:rsid w:val="00C11F03"/>
    <w:rsid w:val="00C1229A"/>
    <w:rsid w:val="00C1253E"/>
    <w:rsid w:val="00C1264F"/>
    <w:rsid w:val="00C12ED2"/>
    <w:rsid w:val="00C12FF9"/>
    <w:rsid w:val="00C13309"/>
    <w:rsid w:val="00C13335"/>
    <w:rsid w:val="00C1355A"/>
    <w:rsid w:val="00C13649"/>
    <w:rsid w:val="00C13935"/>
    <w:rsid w:val="00C13E5A"/>
    <w:rsid w:val="00C1406D"/>
    <w:rsid w:val="00C14404"/>
    <w:rsid w:val="00C144CB"/>
    <w:rsid w:val="00C14649"/>
    <w:rsid w:val="00C14651"/>
    <w:rsid w:val="00C14907"/>
    <w:rsid w:val="00C14AB3"/>
    <w:rsid w:val="00C14B58"/>
    <w:rsid w:val="00C14F32"/>
    <w:rsid w:val="00C156F7"/>
    <w:rsid w:val="00C15AB8"/>
    <w:rsid w:val="00C15FDD"/>
    <w:rsid w:val="00C160B8"/>
    <w:rsid w:val="00C161FB"/>
    <w:rsid w:val="00C1639E"/>
    <w:rsid w:val="00C16432"/>
    <w:rsid w:val="00C168D1"/>
    <w:rsid w:val="00C16AA7"/>
    <w:rsid w:val="00C173D6"/>
    <w:rsid w:val="00C17649"/>
    <w:rsid w:val="00C177B0"/>
    <w:rsid w:val="00C17A26"/>
    <w:rsid w:val="00C17E3A"/>
    <w:rsid w:val="00C17FA2"/>
    <w:rsid w:val="00C17FBC"/>
    <w:rsid w:val="00C2026E"/>
    <w:rsid w:val="00C20632"/>
    <w:rsid w:val="00C20C6D"/>
    <w:rsid w:val="00C20E0D"/>
    <w:rsid w:val="00C2104A"/>
    <w:rsid w:val="00C214BF"/>
    <w:rsid w:val="00C214C4"/>
    <w:rsid w:val="00C21948"/>
    <w:rsid w:val="00C21CCA"/>
    <w:rsid w:val="00C22506"/>
    <w:rsid w:val="00C22B6D"/>
    <w:rsid w:val="00C22F17"/>
    <w:rsid w:val="00C2360B"/>
    <w:rsid w:val="00C23832"/>
    <w:rsid w:val="00C23AD8"/>
    <w:rsid w:val="00C23B74"/>
    <w:rsid w:val="00C23E3B"/>
    <w:rsid w:val="00C2406E"/>
    <w:rsid w:val="00C241AE"/>
    <w:rsid w:val="00C24869"/>
    <w:rsid w:val="00C24A0C"/>
    <w:rsid w:val="00C24ADC"/>
    <w:rsid w:val="00C25000"/>
    <w:rsid w:val="00C25022"/>
    <w:rsid w:val="00C25315"/>
    <w:rsid w:val="00C254E7"/>
    <w:rsid w:val="00C25724"/>
    <w:rsid w:val="00C2591F"/>
    <w:rsid w:val="00C25A05"/>
    <w:rsid w:val="00C25E56"/>
    <w:rsid w:val="00C264A0"/>
    <w:rsid w:val="00C2670E"/>
    <w:rsid w:val="00C268AC"/>
    <w:rsid w:val="00C26E60"/>
    <w:rsid w:val="00C26EBC"/>
    <w:rsid w:val="00C27033"/>
    <w:rsid w:val="00C273A4"/>
    <w:rsid w:val="00C273EE"/>
    <w:rsid w:val="00C27DF1"/>
    <w:rsid w:val="00C30E39"/>
    <w:rsid w:val="00C31531"/>
    <w:rsid w:val="00C31694"/>
    <w:rsid w:val="00C31FE5"/>
    <w:rsid w:val="00C322CB"/>
    <w:rsid w:val="00C32A74"/>
    <w:rsid w:val="00C32AB9"/>
    <w:rsid w:val="00C33299"/>
    <w:rsid w:val="00C332E6"/>
    <w:rsid w:val="00C33318"/>
    <w:rsid w:val="00C33908"/>
    <w:rsid w:val="00C34134"/>
    <w:rsid w:val="00C341B8"/>
    <w:rsid w:val="00C34258"/>
    <w:rsid w:val="00C34773"/>
    <w:rsid w:val="00C34AF8"/>
    <w:rsid w:val="00C34C3E"/>
    <w:rsid w:val="00C34D12"/>
    <w:rsid w:val="00C34DC2"/>
    <w:rsid w:val="00C34F45"/>
    <w:rsid w:val="00C35149"/>
    <w:rsid w:val="00C3576B"/>
    <w:rsid w:val="00C357AD"/>
    <w:rsid w:val="00C35AA0"/>
    <w:rsid w:val="00C35B30"/>
    <w:rsid w:val="00C35E89"/>
    <w:rsid w:val="00C35EF7"/>
    <w:rsid w:val="00C35FD2"/>
    <w:rsid w:val="00C36485"/>
    <w:rsid w:val="00C36619"/>
    <w:rsid w:val="00C36788"/>
    <w:rsid w:val="00C36CA3"/>
    <w:rsid w:val="00C36D3D"/>
    <w:rsid w:val="00C37310"/>
    <w:rsid w:val="00C373B4"/>
    <w:rsid w:val="00C37542"/>
    <w:rsid w:val="00C3779C"/>
    <w:rsid w:val="00C40271"/>
    <w:rsid w:val="00C404DB"/>
    <w:rsid w:val="00C409CF"/>
    <w:rsid w:val="00C40D51"/>
    <w:rsid w:val="00C4125A"/>
    <w:rsid w:val="00C414A3"/>
    <w:rsid w:val="00C41682"/>
    <w:rsid w:val="00C41735"/>
    <w:rsid w:val="00C41B7C"/>
    <w:rsid w:val="00C41BAB"/>
    <w:rsid w:val="00C41E87"/>
    <w:rsid w:val="00C42282"/>
    <w:rsid w:val="00C42341"/>
    <w:rsid w:val="00C424EF"/>
    <w:rsid w:val="00C425F9"/>
    <w:rsid w:val="00C42B3C"/>
    <w:rsid w:val="00C42BD0"/>
    <w:rsid w:val="00C42CC1"/>
    <w:rsid w:val="00C42D49"/>
    <w:rsid w:val="00C42EFD"/>
    <w:rsid w:val="00C437B2"/>
    <w:rsid w:val="00C43911"/>
    <w:rsid w:val="00C4399F"/>
    <w:rsid w:val="00C43C22"/>
    <w:rsid w:val="00C4436F"/>
    <w:rsid w:val="00C44BB8"/>
    <w:rsid w:val="00C44EA2"/>
    <w:rsid w:val="00C45C73"/>
    <w:rsid w:val="00C45DAC"/>
    <w:rsid w:val="00C46798"/>
    <w:rsid w:val="00C469D3"/>
    <w:rsid w:val="00C46A45"/>
    <w:rsid w:val="00C46B64"/>
    <w:rsid w:val="00C46BC2"/>
    <w:rsid w:val="00C46C91"/>
    <w:rsid w:val="00C46E9E"/>
    <w:rsid w:val="00C47086"/>
    <w:rsid w:val="00C471F6"/>
    <w:rsid w:val="00C474BC"/>
    <w:rsid w:val="00C4753B"/>
    <w:rsid w:val="00C477B7"/>
    <w:rsid w:val="00C47F02"/>
    <w:rsid w:val="00C504A9"/>
    <w:rsid w:val="00C510BD"/>
    <w:rsid w:val="00C516CC"/>
    <w:rsid w:val="00C51718"/>
    <w:rsid w:val="00C5179E"/>
    <w:rsid w:val="00C517E3"/>
    <w:rsid w:val="00C51A66"/>
    <w:rsid w:val="00C5231A"/>
    <w:rsid w:val="00C525A8"/>
    <w:rsid w:val="00C52DA8"/>
    <w:rsid w:val="00C5369E"/>
    <w:rsid w:val="00C5397A"/>
    <w:rsid w:val="00C53AE7"/>
    <w:rsid w:val="00C54189"/>
    <w:rsid w:val="00C5436A"/>
    <w:rsid w:val="00C54B91"/>
    <w:rsid w:val="00C54D07"/>
    <w:rsid w:val="00C551BC"/>
    <w:rsid w:val="00C55219"/>
    <w:rsid w:val="00C55431"/>
    <w:rsid w:val="00C55468"/>
    <w:rsid w:val="00C55549"/>
    <w:rsid w:val="00C556D4"/>
    <w:rsid w:val="00C55927"/>
    <w:rsid w:val="00C55A3E"/>
    <w:rsid w:val="00C55B1F"/>
    <w:rsid w:val="00C55C87"/>
    <w:rsid w:val="00C55CED"/>
    <w:rsid w:val="00C560A9"/>
    <w:rsid w:val="00C56AC2"/>
    <w:rsid w:val="00C56CEA"/>
    <w:rsid w:val="00C56EAA"/>
    <w:rsid w:val="00C56F78"/>
    <w:rsid w:val="00C57122"/>
    <w:rsid w:val="00C572CC"/>
    <w:rsid w:val="00C572EF"/>
    <w:rsid w:val="00C5786C"/>
    <w:rsid w:val="00C57DBE"/>
    <w:rsid w:val="00C6011A"/>
    <w:rsid w:val="00C60343"/>
    <w:rsid w:val="00C6054D"/>
    <w:rsid w:val="00C608F2"/>
    <w:rsid w:val="00C60B3D"/>
    <w:rsid w:val="00C60B4D"/>
    <w:rsid w:val="00C60B8B"/>
    <w:rsid w:val="00C60CB4"/>
    <w:rsid w:val="00C61106"/>
    <w:rsid w:val="00C6166C"/>
    <w:rsid w:val="00C61AF4"/>
    <w:rsid w:val="00C61B8C"/>
    <w:rsid w:val="00C61C86"/>
    <w:rsid w:val="00C61E67"/>
    <w:rsid w:val="00C62316"/>
    <w:rsid w:val="00C62338"/>
    <w:rsid w:val="00C6241A"/>
    <w:rsid w:val="00C6272F"/>
    <w:rsid w:val="00C62854"/>
    <w:rsid w:val="00C62F63"/>
    <w:rsid w:val="00C62FD3"/>
    <w:rsid w:val="00C63694"/>
    <w:rsid w:val="00C63A7D"/>
    <w:rsid w:val="00C63AA7"/>
    <w:rsid w:val="00C64132"/>
    <w:rsid w:val="00C64143"/>
    <w:rsid w:val="00C64C5F"/>
    <w:rsid w:val="00C64CCB"/>
    <w:rsid w:val="00C64E8B"/>
    <w:rsid w:val="00C64F55"/>
    <w:rsid w:val="00C65613"/>
    <w:rsid w:val="00C657E2"/>
    <w:rsid w:val="00C6592B"/>
    <w:rsid w:val="00C65942"/>
    <w:rsid w:val="00C666A3"/>
    <w:rsid w:val="00C66917"/>
    <w:rsid w:val="00C66A2D"/>
    <w:rsid w:val="00C66CE9"/>
    <w:rsid w:val="00C66DEE"/>
    <w:rsid w:val="00C671AE"/>
    <w:rsid w:val="00C673CC"/>
    <w:rsid w:val="00C67469"/>
    <w:rsid w:val="00C67C7B"/>
    <w:rsid w:val="00C67F56"/>
    <w:rsid w:val="00C702FA"/>
    <w:rsid w:val="00C703BF"/>
    <w:rsid w:val="00C70802"/>
    <w:rsid w:val="00C7082F"/>
    <w:rsid w:val="00C7089F"/>
    <w:rsid w:val="00C70CF5"/>
    <w:rsid w:val="00C70F0D"/>
    <w:rsid w:val="00C7107F"/>
    <w:rsid w:val="00C71092"/>
    <w:rsid w:val="00C71DE5"/>
    <w:rsid w:val="00C7262F"/>
    <w:rsid w:val="00C7287D"/>
    <w:rsid w:val="00C72A2B"/>
    <w:rsid w:val="00C72AD7"/>
    <w:rsid w:val="00C72F81"/>
    <w:rsid w:val="00C7307A"/>
    <w:rsid w:val="00C73149"/>
    <w:rsid w:val="00C73B17"/>
    <w:rsid w:val="00C740AA"/>
    <w:rsid w:val="00C74152"/>
    <w:rsid w:val="00C7422C"/>
    <w:rsid w:val="00C744E9"/>
    <w:rsid w:val="00C74508"/>
    <w:rsid w:val="00C7457A"/>
    <w:rsid w:val="00C74B5F"/>
    <w:rsid w:val="00C74C2C"/>
    <w:rsid w:val="00C74DEE"/>
    <w:rsid w:val="00C74E38"/>
    <w:rsid w:val="00C74EBD"/>
    <w:rsid w:val="00C75254"/>
    <w:rsid w:val="00C752AD"/>
    <w:rsid w:val="00C75A87"/>
    <w:rsid w:val="00C75AB2"/>
    <w:rsid w:val="00C75DD0"/>
    <w:rsid w:val="00C767A2"/>
    <w:rsid w:val="00C7696C"/>
    <w:rsid w:val="00C76AFE"/>
    <w:rsid w:val="00C76CC7"/>
    <w:rsid w:val="00C76F34"/>
    <w:rsid w:val="00C7705F"/>
    <w:rsid w:val="00C77352"/>
    <w:rsid w:val="00C77408"/>
    <w:rsid w:val="00C775EE"/>
    <w:rsid w:val="00C7764A"/>
    <w:rsid w:val="00C777C5"/>
    <w:rsid w:val="00C7785D"/>
    <w:rsid w:val="00C77AF5"/>
    <w:rsid w:val="00C77CD7"/>
    <w:rsid w:val="00C77D02"/>
    <w:rsid w:val="00C77FCF"/>
    <w:rsid w:val="00C80153"/>
    <w:rsid w:val="00C801A3"/>
    <w:rsid w:val="00C802CA"/>
    <w:rsid w:val="00C81273"/>
    <w:rsid w:val="00C812D0"/>
    <w:rsid w:val="00C81FCA"/>
    <w:rsid w:val="00C82247"/>
    <w:rsid w:val="00C82248"/>
    <w:rsid w:val="00C828C0"/>
    <w:rsid w:val="00C83102"/>
    <w:rsid w:val="00C83264"/>
    <w:rsid w:val="00C834C3"/>
    <w:rsid w:val="00C834E6"/>
    <w:rsid w:val="00C835C7"/>
    <w:rsid w:val="00C83925"/>
    <w:rsid w:val="00C839BC"/>
    <w:rsid w:val="00C83B56"/>
    <w:rsid w:val="00C83BCA"/>
    <w:rsid w:val="00C846AC"/>
    <w:rsid w:val="00C84883"/>
    <w:rsid w:val="00C84ACF"/>
    <w:rsid w:val="00C85031"/>
    <w:rsid w:val="00C8527E"/>
    <w:rsid w:val="00C85283"/>
    <w:rsid w:val="00C861D3"/>
    <w:rsid w:val="00C86F18"/>
    <w:rsid w:val="00C87190"/>
    <w:rsid w:val="00C8737E"/>
    <w:rsid w:val="00C87423"/>
    <w:rsid w:val="00C87B2A"/>
    <w:rsid w:val="00C87CB9"/>
    <w:rsid w:val="00C90167"/>
    <w:rsid w:val="00C907F1"/>
    <w:rsid w:val="00C90993"/>
    <w:rsid w:val="00C9117E"/>
    <w:rsid w:val="00C919D6"/>
    <w:rsid w:val="00C91B8F"/>
    <w:rsid w:val="00C91D71"/>
    <w:rsid w:val="00C91E40"/>
    <w:rsid w:val="00C92047"/>
    <w:rsid w:val="00C92B40"/>
    <w:rsid w:val="00C92E75"/>
    <w:rsid w:val="00C930EE"/>
    <w:rsid w:val="00C93E8C"/>
    <w:rsid w:val="00C93F54"/>
    <w:rsid w:val="00C93FD8"/>
    <w:rsid w:val="00C94277"/>
    <w:rsid w:val="00C94394"/>
    <w:rsid w:val="00C9462A"/>
    <w:rsid w:val="00C948F4"/>
    <w:rsid w:val="00C94BF1"/>
    <w:rsid w:val="00C9524F"/>
    <w:rsid w:val="00C95325"/>
    <w:rsid w:val="00C9603F"/>
    <w:rsid w:val="00C961B5"/>
    <w:rsid w:val="00C963E1"/>
    <w:rsid w:val="00C96427"/>
    <w:rsid w:val="00C96A6F"/>
    <w:rsid w:val="00C973F2"/>
    <w:rsid w:val="00C97654"/>
    <w:rsid w:val="00C97676"/>
    <w:rsid w:val="00C977E0"/>
    <w:rsid w:val="00C97AE6"/>
    <w:rsid w:val="00C97C3A"/>
    <w:rsid w:val="00C97F25"/>
    <w:rsid w:val="00CA0017"/>
    <w:rsid w:val="00CA03B5"/>
    <w:rsid w:val="00CA0495"/>
    <w:rsid w:val="00CA053C"/>
    <w:rsid w:val="00CA0737"/>
    <w:rsid w:val="00CA0922"/>
    <w:rsid w:val="00CA0AFC"/>
    <w:rsid w:val="00CA0E63"/>
    <w:rsid w:val="00CA0EF3"/>
    <w:rsid w:val="00CA16E8"/>
    <w:rsid w:val="00CA18EC"/>
    <w:rsid w:val="00CA2016"/>
    <w:rsid w:val="00CA26DD"/>
    <w:rsid w:val="00CA26F0"/>
    <w:rsid w:val="00CA2A2C"/>
    <w:rsid w:val="00CA2D51"/>
    <w:rsid w:val="00CA2E36"/>
    <w:rsid w:val="00CA3203"/>
    <w:rsid w:val="00CA35B9"/>
    <w:rsid w:val="00CA3779"/>
    <w:rsid w:val="00CA39E3"/>
    <w:rsid w:val="00CA3C04"/>
    <w:rsid w:val="00CA3D61"/>
    <w:rsid w:val="00CA3FFE"/>
    <w:rsid w:val="00CA49B2"/>
    <w:rsid w:val="00CA4C30"/>
    <w:rsid w:val="00CA522E"/>
    <w:rsid w:val="00CA5352"/>
    <w:rsid w:val="00CA54D8"/>
    <w:rsid w:val="00CA56BE"/>
    <w:rsid w:val="00CA5F03"/>
    <w:rsid w:val="00CA683A"/>
    <w:rsid w:val="00CA6922"/>
    <w:rsid w:val="00CA6B35"/>
    <w:rsid w:val="00CA701F"/>
    <w:rsid w:val="00CA707B"/>
    <w:rsid w:val="00CA70FD"/>
    <w:rsid w:val="00CA7540"/>
    <w:rsid w:val="00CA7876"/>
    <w:rsid w:val="00CA7961"/>
    <w:rsid w:val="00CA7AB2"/>
    <w:rsid w:val="00CA7DF2"/>
    <w:rsid w:val="00CB0174"/>
    <w:rsid w:val="00CB0382"/>
    <w:rsid w:val="00CB09C9"/>
    <w:rsid w:val="00CB0BF2"/>
    <w:rsid w:val="00CB0D29"/>
    <w:rsid w:val="00CB0DB1"/>
    <w:rsid w:val="00CB1788"/>
    <w:rsid w:val="00CB1C11"/>
    <w:rsid w:val="00CB1E49"/>
    <w:rsid w:val="00CB1E7B"/>
    <w:rsid w:val="00CB29FE"/>
    <w:rsid w:val="00CB2A13"/>
    <w:rsid w:val="00CB328F"/>
    <w:rsid w:val="00CB3497"/>
    <w:rsid w:val="00CB36BA"/>
    <w:rsid w:val="00CB425C"/>
    <w:rsid w:val="00CB43CE"/>
    <w:rsid w:val="00CB4895"/>
    <w:rsid w:val="00CB4DF3"/>
    <w:rsid w:val="00CB4F68"/>
    <w:rsid w:val="00CB537D"/>
    <w:rsid w:val="00CB543A"/>
    <w:rsid w:val="00CB5475"/>
    <w:rsid w:val="00CB5508"/>
    <w:rsid w:val="00CB56DF"/>
    <w:rsid w:val="00CB59C8"/>
    <w:rsid w:val="00CB5A16"/>
    <w:rsid w:val="00CB5A7F"/>
    <w:rsid w:val="00CB5D07"/>
    <w:rsid w:val="00CB5EAA"/>
    <w:rsid w:val="00CB65AE"/>
    <w:rsid w:val="00CB698B"/>
    <w:rsid w:val="00CB6B04"/>
    <w:rsid w:val="00CB6D1E"/>
    <w:rsid w:val="00CB7330"/>
    <w:rsid w:val="00CC004C"/>
    <w:rsid w:val="00CC0169"/>
    <w:rsid w:val="00CC0407"/>
    <w:rsid w:val="00CC0A94"/>
    <w:rsid w:val="00CC0CDB"/>
    <w:rsid w:val="00CC0F77"/>
    <w:rsid w:val="00CC1BA5"/>
    <w:rsid w:val="00CC1CF0"/>
    <w:rsid w:val="00CC200B"/>
    <w:rsid w:val="00CC20CA"/>
    <w:rsid w:val="00CC2224"/>
    <w:rsid w:val="00CC281C"/>
    <w:rsid w:val="00CC2B22"/>
    <w:rsid w:val="00CC2B3D"/>
    <w:rsid w:val="00CC32A0"/>
    <w:rsid w:val="00CC36E1"/>
    <w:rsid w:val="00CC3889"/>
    <w:rsid w:val="00CC3CAA"/>
    <w:rsid w:val="00CC3E81"/>
    <w:rsid w:val="00CC4635"/>
    <w:rsid w:val="00CC4D5E"/>
    <w:rsid w:val="00CC502E"/>
    <w:rsid w:val="00CC54F8"/>
    <w:rsid w:val="00CC58DE"/>
    <w:rsid w:val="00CC5EFA"/>
    <w:rsid w:val="00CC6939"/>
    <w:rsid w:val="00CC6AAD"/>
    <w:rsid w:val="00CC6B47"/>
    <w:rsid w:val="00CC6B6D"/>
    <w:rsid w:val="00CC7624"/>
    <w:rsid w:val="00CC78A1"/>
    <w:rsid w:val="00CC7DD7"/>
    <w:rsid w:val="00CD03DF"/>
    <w:rsid w:val="00CD04CC"/>
    <w:rsid w:val="00CD0A44"/>
    <w:rsid w:val="00CD0B16"/>
    <w:rsid w:val="00CD0C91"/>
    <w:rsid w:val="00CD0CC5"/>
    <w:rsid w:val="00CD0D52"/>
    <w:rsid w:val="00CD1124"/>
    <w:rsid w:val="00CD1357"/>
    <w:rsid w:val="00CD172B"/>
    <w:rsid w:val="00CD19FC"/>
    <w:rsid w:val="00CD1A8A"/>
    <w:rsid w:val="00CD1B9B"/>
    <w:rsid w:val="00CD203D"/>
    <w:rsid w:val="00CD209A"/>
    <w:rsid w:val="00CD21F6"/>
    <w:rsid w:val="00CD234A"/>
    <w:rsid w:val="00CD28F0"/>
    <w:rsid w:val="00CD29F3"/>
    <w:rsid w:val="00CD2C9E"/>
    <w:rsid w:val="00CD3409"/>
    <w:rsid w:val="00CD35A1"/>
    <w:rsid w:val="00CD40AD"/>
    <w:rsid w:val="00CD4304"/>
    <w:rsid w:val="00CD4517"/>
    <w:rsid w:val="00CD4539"/>
    <w:rsid w:val="00CD4B2E"/>
    <w:rsid w:val="00CD4D39"/>
    <w:rsid w:val="00CD4FC8"/>
    <w:rsid w:val="00CD5684"/>
    <w:rsid w:val="00CD58C1"/>
    <w:rsid w:val="00CD6188"/>
    <w:rsid w:val="00CD65CB"/>
    <w:rsid w:val="00CD6870"/>
    <w:rsid w:val="00CD6C6D"/>
    <w:rsid w:val="00CD7055"/>
    <w:rsid w:val="00CD71B6"/>
    <w:rsid w:val="00CD7567"/>
    <w:rsid w:val="00CD756B"/>
    <w:rsid w:val="00CD76B3"/>
    <w:rsid w:val="00CD7CB7"/>
    <w:rsid w:val="00CD7ECB"/>
    <w:rsid w:val="00CD7FA9"/>
    <w:rsid w:val="00CE008A"/>
    <w:rsid w:val="00CE0CF6"/>
    <w:rsid w:val="00CE0EA9"/>
    <w:rsid w:val="00CE12FE"/>
    <w:rsid w:val="00CE1383"/>
    <w:rsid w:val="00CE14E6"/>
    <w:rsid w:val="00CE22F1"/>
    <w:rsid w:val="00CE26FD"/>
    <w:rsid w:val="00CE272F"/>
    <w:rsid w:val="00CE2EAC"/>
    <w:rsid w:val="00CE33A2"/>
    <w:rsid w:val="00CE37F1"/>
    <w:rsid w:val="00CE3A51"/>
    <w:rsid w:val="00CE3D53"/>
    <w:rsid w:val="00CE3EE6"/>
    <w:rsid w:val="00CE42F2"/>
    <w:rsid w:val="00CE4A00"/>
    <w:rsid w:val="00CE4EE8"/>
    <w:rsid w:val="00CE4F80"/>
    <w:rsid w:val="00CE5271"/>
    <w:rsid w:val="00CE54EA"/>
    <w:rsid w:val="00CE5BA5"/>
    <w:rsid w:val="00CE61A9"/>
    <w:rsid w:val="00CE645E"/>
    <w:rsid w:val="00CE65E0"/>
    <w:rsid w:val="00CE6967"/>
    <w:rsid w:val="00CE70BF"/>
    <w:rsid w:val="00CE7175"/>
    <w:rsid w:val="00CE728F"/>
    <w:rsid w:val="00CE752A"/>
    <w:rsid w:val="00CF05AF"/>
    <w:rsid w:val="00CF0955"/>
    <w:rsid w:val="00CF0A21"/>
    <w:rsid w:val="00CF0C5B"/>
    <w:rsid w:val="00CF0E78"/>
    <w:rsid w:val="00CF11D4"/>
    <w:rsid w:val="00CF157A"/>
    <w:rsid w:val="00CF1C40"/>
    <w:rsid w:val="00CF1E22"/>
    <w:rsid w:val="00CF209E"/>
    <w:rsid w:val="00CF20E4"/>
    <w:rsid w:val="00CF27E2"/>
    <w:rsid w:val="00CF29C5"/>
    <w:rsid w:val="00CF2AB3"/>
    <w:rsid w:val="00CF3056"/>
    <w:rsid w:val="00CF3AED"/>
    <w:rsid w:val="00CF3B2D"/>
    <w:rsid w:val="00CF3E12"/>
    <w:rsid w:val="00CF3E15"/>
    <w:rsid w:val="00CF4388"/>
    <w:rsid w:val="00CF44BE"/>
    <w:rsid w:val="00CF48C6"/>
    <w:rsid w:val="00CF49FE"/>
    <w:rsid w:val="00CF5079"/>
    <w:rsid w:val="00CF51D7"/>
    <w:rsid w:val="00CF5642"/>
    <w:rsid w:val="00CF56C3"/>
    <w:rsid w:val="00CF5A9C"/>
    <w:rsid w:val="00CF61A7"/>
    <w:rsid w:val="00CF729B"/>
    <w:rsid w:val="00CF7346"/>
    <w:rsid w:val="00CF7D92"/>
    <w:rsid w:val="00CF7E3F"/>
    <w:rsid w:val="00CF7FBC"/>
    <w:rsid w:val="00D00D56"/>
    <w:rsid w:val="00D00D83"/>
    <w:rsid w:val="00D00EC9"/>
    <w:rsid w:val="00D01117"/>
    <w:rsid w:val="00D015E2"/>
    <w:rsid w:val="00D01995"/>
    <w:rsid w:val="00D01CFF"/>
    <w:rsid w:val="00D0225B"/>
    <w:rsid w:val="00D022B2"/>
    <w:rsid w:val="00D0269F"/>
    <w:rsid w:val="00D0380A"/>
    <w:rsid w:val="00D0420C"/>
    <w:rsid w:val="00D0492D"/>
    <w:rsid w:val="00D04BD7"/>
    <w:rsid w:val="00D051BB"/>
    <w:rsid w:val="00D0530D"/>
    <w:rsid w:val="00D05877"/>
    <w:rsid w:val="00D05902"/>
    <w:rsid w:val="00D05E9A"/>
    <w:rsid w:val="00D05EE1"/>
    <w:rsid w:val="00D06464"/>
    <w:rsid w:val="00D065A3"/>
    <w:rsid w:val="00D067B1"/>
    <w:rsid w:val="00D0682B"/>
    <w:rsid w:val="00D069F7"/>
    <w:rsid w:val="00D06E88"/>
    <w:rsid w:val="00D071DA"/>
    <w:rsid w:val="00D075C3"/>
    <w:rsid w:val="00D075E7"/>
    <w:rsid w:val="00D07983"/>
    <w:rsid w:val="00D07A43"/>
    <w:rsid w:val="00D07D14"/>
    <w:rsid w:val="00D1042B"/>
    <w:rsid w:val="00D106C8"/>
    <w:rsid w:val="00D10EEF"/>
    <w:rsid w:val="00D11549"/>
    <w:rsid w:val="00D115C2"/>
    <w:rsid w:val="00D1199F"/>
    <w:rsid w:val="00D13096"/>
    <w:rsid w:val="00D137A2"/>
    <w:rsid w:val="00D13DAA"/>
    <w:rsid w:val="00D145DF"/>
    <w:rsid w:val="00D14655"/>
    <w:rsid w:val="00D14781"/>
    <w:rsid w:val="00D14907"/>
    <w:rsid w:val="00D14BF3"/>
    <w:rsid w:val="00D14D58"/>
    <w:rsid w:val="00D14F81"/>
    <w:rsid w:val="00D14F90"/>
    <w:rsid w:val="00D150E9"/>
    <w:rsid w:val="00D15171"/>
    <w:rsid w:val="00D15B62"/>
    <w:rsid w:val="00D15FEF"/>
    <w:rsid w:val="00D16357"/>
    <w:rsid w:val="00D16400"/>
    <w:rsid w:val="00D1643A"/>
    <w:rsid w:val="00D16675"/>
    <w:rsid w:val="00D166BF"/>
    <w:rsid w:val="00D16895"/>
    <w:rsid w:val="00D16957"/>
    <w:rsid w:val="00D16A09"/>
    <w:rsid w:val="00D16A94"/>
    <w:rsid w:val="00D16B1A"/>
    <w:rsid w:val="00D16CB7"/>
    <w:rsid w:val="00D1704F"/>
    <w:rsid w:val="00D17DC6"/>
    <w:rsid w:val="00D17F5E"/>
    <w:rsid w:val="00D2024B"/>
    <w:rsid w:val="00D2030A"/>
    <w:rsid w:val="00D205FF"/>
    <w:rsid w:val="00D20842"/>
    <w:rsid w:val="00D20C01"/>
    <w:rsid w:val="00D21048"/>
    <w:rsid w:val="00D21299"/>
    <w:rsid w:val="00D213B2"/>
    <w:rsid w:val="00D216E8"/>
    <w:rsid w:val="00D21CD8"/>
    <w:rsid w:val="00D21CED"/>
    <w:rsid w:val="00D21DA1"/>
    <w:rsid w:val="00D21DF2"/>
    <w:rsid w:val="00D21F32"/>
    <w:rsid w:val="00D22141"/>
    <w:rsid w:val="00D221B5"/>
    <w:rsid w:val="00D226B3"/>
    <w:rsid w:val="00D22A4F"/>
    <w:rsid w:val="00D22BC0"/>
    <w:rsid w:val="00D23618"/>
    <w:rsid w:val="00D248F8"/>
    <w:rsid w:val="00D252C5"/>
    <w:rsid w:val="00D254B1"/>
    <w:rsid w:val="00D25505"/>
    <w:rsid w:val="00D25732"/>
    <w:rsid w:val="00D25927"/>
    <w:rsid w:val="00D25E51"/>
    <w:rsid w:val="00D264FE"/>
    <w:rsid w:val="00D26573"/>
    <w:rsid w:val="00D265CA"/>
    <w:rsid w:val="00D26926"/>
    <w:rsid w:val="00D26B98"/>
    <w:rsid w:val="00D26C02"/>
    <w:rsid w:val="00D26DDF"/>
    <w:rsid w:val="00D27544"/>
    <w:rsid w:val="00D278CF"/>
    <w:rsid w:val="00D30302"/>
    <w:rsid w:val="00D30480"/>
    <w:rsid w:val="00D30691"/>
    <w:rsid w:val="00D30A65"/>
    <w:rsid w:val="00D31178"/>
    <w:rsid w:val="00D31AC7"/>
    <w:rsid w:val="00D31D48"/>
    <w:rsid w:val="00D323AD"/>
    <w:rsid w:val="00D3259C"/>
    <w:rsid w:val="00D326C4"/>
    <w:rsid w:val="00D32A0B"/>
    <w:rsid w:val="00D32A3F"/>
    <w:rsid w:val="00D33006"/>
    <w:rsid w:val="00D331C2"/>
    <w:rsid w:val="00D3337E"/>
    <w:rsid w:val="00D33F93"/>
    <w:rsid w:val="00D33FAB"/>
    <w:rsid w:val="00D34216"/>
    <w:rsid w:val="00D3440F"/>
    <w:rsid w:val="00D3455E"/>
    <w:rsid w:val="00D34985"/>
    <w:rsid w:val="00D34B07"/>
    <w:rsid w:val="00D34EF9"/>
    <w:rsid w:val="00D350B7"/>
    <w:rsid w:val="00D35955"/>
    <w:rsid w:val="00D35F7B"/>
    <w:rsid w:val="00D36019"/>
    <w:rsid w:val="00D36079"/>
    <w:rsid w:val="00D3614A"/>
    <w:rsid w:val="00D362FD"/>
    <w:rsid w:val="00D368CD"/>
    <w:rsid w:val="00D36B92"/>
    <w:rsid w:val="00D36CBB"/>
    <w:rsid w:val="00D370E6"/>
    <w:rsid w:val="00D371A4"/>
    <w:rsid w:val="00D37A73"/>
    <w:rsid w:val="00D37CAA"/>
    <w:rsid w:val="00D37CAC"/>
    <w:rsid w:val="00D37D5D"/>
    <w:rsid w:val="00D37FA7"/>
    <w:rsid w:val="00D40307"/>
    <w:rsid w:val="00D40713"/>
    <w:rsid w:val="00D40D25"/>
    <w:rsid w:val="00D4100E"/>
    <w:rsid w:val="00D4157E"/>
    <w:rsid w:val="00D41AD4"/>
    <w:rsid w:val="00D41E09"/>
    <w:rsid w:val="00D42197"/>
    <w:rsid w:val="00D4258B"/>
    <w:rsid w:val="00D42636"/>
    <w:rsid w:val="00D42B58"/>
    <w:rsid w:val="00D42D33"/>
    <w:rsid w:val="00D42DE6"/>
    <w:rsid w:val="00D42FF5"/>
    <w:rsid w:val="00D4300F"/>
    <w:rsid w:val="00D437CE"/>
    <w:rsid w:val="00D43A96"/>
    <w:rsid w:val="00D43D35"/>
    <w:rsid w:val="00D43F21"/>
    <w:rsid w:val="00D4402C"/>
    <w:rsid w:val="00D441F3"/>
    <w:rsid w:val="00D4449D"/>
    <w:rsid w:val="00D447CC"/>
    <w:rsid w:val="00D44B24"/>
    <w:rsid w:val="00D44D1F"/>
    <w:rsid w:val="00D44D8B"/>
    <w:rsid w:val="00D4511E"/>
    <w:rsid w:val="00D45317"/>
    <w:rsid w:val="00D45913"/>
    <w:rsid w:val="00D45A44"/>
    <w:rsid w:val="00D45B21"/>
    <w:rsid w:val="00D4604B"/>
    <w:rsid w:val="00D46479"/>
    <w:rsid w:val="00D46553"/>
    <w:rsid w:val="00D46624"/>
    <w:rsid w:val="00D46835"/>
    <w:rsid w:val="00D46853"/>
    <w:rsid w:val="00D46C66"/>
    <w:rsid w:val="00D4780E"/>
    <w:rsid w:val="00D47982"/>
    <w:rsid w:val="00D5000B"/>
    <w:rsid w:val="00D50180"/>
    <w:rsid w:val="00D502D0"/>
    <w:rsid w:val="00D509D8"/>
    <w:rsid w:val="00D50AA0"/>
    <w:rsid w:val="00D514B2"/>
    <w:rsid w:val="00D51833"/>
    <w:rsid w:val="00D5189F"/>
    <w:rsid w:val="00D51AFE"/>
    <w:rsid w:val="00D51B56"/>
    <w:rsid w:val="00D5208D"/>
    <w:rsid w:val="00D52212"/>
    <w:rsid w:val="00D52349"/>
    <w:rsid w:val="00D52355"/>
    <w:rsid w:val="00D52586"/>
    <w:rsid w:val="00D526F3"/>
    <w:rsid w:val="00D52804"/>
    <w:rsid w:val="00D5284C"/>
    <w:rsid w:val="00D52CA6"/>
    <w:rsid w:val="00D5361A"/>
    <w:rsid w:val="00D53811"/>
    <w:rsid w:val="00D53A57"/>
    <w:rsid w:val="00D53FD7"/>
    <w:rsid w:val="00D54454"/>
    <w:rsid w:val="00D5466D"/>
    <w:rsid w:val="00D549E2"/>
    <w:rsid w:val="00D550A8"/>
    <w:rsid w:val="00D55703"/>
    <w:rsid w:val="00D55787"/>
    <w:rsid w:val="00D557EC"/>
    <w:rsid w:val="00D55916"/>
    <w:rsid w:val="00D55E1A"/>
    <w:rsid w:val="00D55E7B"/>
    <w:rsid w:val="00D55F97"/>
    <w:rsid w:val="00D56240"/>
    <w:rsid w:val="00D56574"/>
    <w:rsid w:val="00D56806"/>
    <w:rsid w:val="00D56844"/>
    <w:rsid w:val="00D56ADA"/>
    <w:rsid w:val="00D57197"/>
    <w:rsid w:val="00D5729A"/>
    <w:rsid w:val="00D57340"/>
    <w:rsid w:val="00D57453"/>
    <w:rsid w:val="00D577CB"/>
    <w:rsid w:val="00D57CF2"/>
    <w:rsid w:val="00D60B67"/>
    <w:rsid w:val="00D60E59"/>
    <w:rsid w:val="00D6135C"/>
    <w:rsid w:val="00D61786"/>
    <w:rsid w:val="00D619CB"/>
    <w:rsid w:val="00D61A72"/>
    <w:rsid w:val="00D61D6E"/>
    <w:rsid w:val="00D62063"/>
    <w:rsid w:val="00D62196"/>
    <w:rsid w:val="00D6238E"/>
    <w:rsid w:val="00D6252D"/>
    <w:rsid w:val="00D6276B"/>
    <w:rsid w:val="00D629FE"/>
    <w:rsid w:val="00D62B34"/>
    <w:rsid w:val="00D62B7F"/>
    <w:rsid w:val="00D62D48"/>
    <w:rsid w:val="00D62F2A"/>
    <w:rsid w:val="00D63229"/>
    <w:rsid w:val="00D63A0E"/>
    <w:rsid w:val="00D63A23"/>
    <w:rsid w:val="00D640CF"/>
    <w:rsid w:val="00D6422B"/>
    <w:rsid w:val="00D646C8"/>
    <w:rsid w:val="00D6496B"/>
    <w:rsid w:val="00D64C41"/>
    <w:rsid w:val="00D65013"/>
    <w:rsid w:val="00D6559A"/>
    <w:rsid w:val="00D658F6"/>
    <w:rsid w:val="00D65B05"/>
    <w:rsid w:val="00D65B28"/>
    <w:rsid w:val="00D65F74"/>
    <w:rsid w:val="00D66558"/>
    <w:rsid w:val="00D66648"/>
    <w:rsid w:val="00D66A5D"/>
    <w:rsid w:val="00D66A76"/>
    <w:rsid w:val="00D66B98"/>
    <w:rsid w:val="00D670E1"/>
    <w:rsid w:val="00D67639"/>
    <w:rsid w:val="00D70818"/>
    <w:rsid w:val="00D709F1"/>
    <w:rsid w:val="00D7125A"/>
    <w:rsid w:val="00D713BA"/>
    <w:rsid w:val="00D714B8"/>
    <w:rsid w:val="00D717E3"/>
    <w:rsid w:val="00D71C2F"/>
    <w:rsid w:val="00D71EE4"/>
    <w:rsid w:val="00D72454"/>
    <w:rsid w:val="00D7246B"/>
    <w:rsid w:val="00D72668"/>
    <w:rsid w:val="00D727A0"/>
    <w:rsid w:val="00D732FE"/>
    <w:rsid w:val="00D737CB"/>
    <w:rsid w:val="00D73BBD"/>
    <w:rsid w:val="00D73D5D"/>
    <w:rsid w:val="00D7465F"/>
    <w:rsid w:val="00D74798"/>
    <w:rsid w:val="00D74A77"/>
    <w:rsid w:val="00D74FA5"/>
    <w:rsid w:val="00D74FF9"/>
    <w:rsid w:val="00D7535C"/>
    <w:rsid w:val="00D759B9"/>
    <w:rsid w:val="00D75BB8"/>
    <w:rsid w:val="00D75D99"/>
    <w:rsid w:val="00D76172"/>
    <w:rsid w:val="00D762DC"/>
    <w:rsid w:val="00D76378"/>
    <w:rsid w:val="00D76860"/>
    <w:rsid w:val="00D7688F"/>
    <w:rsid w:val="00D76EF3"/>
    <w:rsid w:val="00D77500"/>
    <w:rsid w:val="00D77838"/>
    <w:rsid w:val="00D77FC2"/>
    <w:rsid w:val="00D80536"/>
    <w:rsid w:val="00D80AB3"/>
    <w:rsid w:val="00D80AD8"/>
    <w:rsid w:val="00D80DA8"/>
    <w:rsid w:val="00D8118C"/>
    <w:rsid w:val="00D813FD"/>
    <w:rsid w:val="00D8168A"/>
    <w:rsid w:val="00D8199E"/>
    <w:rsid w:val="00D819D9"/>
    <w:rsid w:val="00D81ABD"/>
    <w:rsid w:val="00D81AC2"/>
    <w:rsid w:val="00D81FA7"/>
    <w:rsid w:val="00D82540"/>
    <w:rsid w:val="00D825D1"/>
    <w:rsid w:val="00D829A0"/>
    <w:rsid w:val="00D82F65"/>
    <w:rsid w:val="00D82F7E"/>
    <w:rsid w:val="00D833FF"/>
    <w:rsid w:val="00D83563"/>
    <w:rsid w:val="00D8380A"/>
    <w:rsid w:val="00D839EE"/>
    <w:rsid w:val="00D83C33"/>
    <w:rsid w:val="00D83CFE"/>
    <w:rsid w:val="00D83E6B"/>
    <w:rsid w:val="00D83EAC"/>
    <w:rsid w:val="00D8434A"/>
    <w:rsid w:val="00D84408"/>
    <w:rsid w:val="00D8452D"/>
    <w:rsid w:val="00D8490E"/>
    <w:rsid w:val="00D8492D"/>
    <w:rsid w:val="00D8512F"/>
    <w:rsid w:val="00D85266"/>
    <w:rsid w:val="00D85911"/>
    <w:rsid w:val="00D85AAD"/>
    <w:rsid w:val="00D85E9C"/>
    <w:rsid w:val="00D86181"/>
    <w:rsid w:val="00D86594"/>
    <w:rsid w:val="00D868D8"/>
    <w:rsid w:val="00D86CC6"/>
    <w:rsid w:val="00D86F59"/>
    <w:rsid w:val="00D872B2"/>
    <w:rsid w:val="00D874BE"/>
    <w:rsid w:val="00D874EE"/>
    <w:rsid w:val="00D87843"/>
    <w:rsid w:val="00D87B2C"/>
    <w:rsid w:val="00D87C5F"/>
    <w:rsid w:val="00D900F7"/>
    <w:rsid w:val="00D906C2"/>
    <w:rsid w:val="00D90BA7"/>
    <w:rsid w:val="00D90FBC"/>
    <w:rsid w:val="00D91218"/>
    <w:rsid w:val="00D912B1"/>
    <w:rsid w:val="00D915AC"/>
    <w:rsid w:val="00D91876"/>
    <w:rsid w:val="00D919A1"/>
    <w:rsid w:val="00D91EEF"/>
    <w:rsid w:val="00D91F9C"/>
    <w:rsid w:val="00D922FD"/>
    <w:rsid w:val="00D92336"/>
    <w:rsid w:val="00D92B55"/>
    <w:rsid w:val="00D92BFF"/>
    <w:rsid w:val="00D92E8D"/>
    <w:rsid w:val="00D92EDF"/>
    <w:rsid w:val="00D92F1C"/>
    <w:rsid w:val="00D93947"/>
    <w:rsid w:val="00D93D3A"/>
    <w:rsid w:val="00D93F39"/>
    <w:rsid w:val="00D945A6"/>
    <w:rsid w:val="00D946E4"/>
    <w:rsid w:val="00D94C67"/>
    <w:rsid w:val="00D94CDB"/>
    <w:rsid w:val="00D94F46"/>
    <w:rsid w:val="00D95456"/>
    <w:rsid w:val="00D957AE"/>
    <w:rsid w:val="00D95884"/>
    <w:rsid w:val="00D9599F"/>
    <w:rsid w:val="00D95C21"/>
    <w:rsid w:val="00D95E8B"/>
    <w:rsid w:val="00D96090"/>
    <w:rsid w:val="00D960CC"/>
    <w:rsid w:val="00D96233"/>
    <w:rsid w:val="00D96676"/>
    <w:rsid w:val="00D96B68"/>
    <w:rsid w:val="00D96CE3"/>
    <w:rsid w:val="00D96DBF"/>
    <w:rsid w:val="00D97349"/>
    <w:rsid w:val="00D9750F"/>
    <w:rsid w:val="00D97F0A"/>
    <w:rsid w:val="00DA0085"/>
    <w:rsid w:val="00DA0DAC"/>
    <w:rsid w:val="00DA0E1E"/>
    <w:rsid w:val="00DA0FC7"/>
    <w:rsid w:val="00DA1032"/>
    <w:rsid w:val="00DA12DF"/>
    <w:rsid w:val="00DA1525"/>
    <w:rsid w:val="00DA16DB"/>
    <w:rsid w:val="00DA17A2"/>
    <w:rsid w:val="00DA1894"/>
    <w:rsid w:val="00DA1995"/>
    <w:rsid w:val="00DA1A64"/>
    <w:rsid w:val="00DA1C1F"/>
    <w:rsid w:val="00DA1D33"/>
    <w:rsid w:val="00DA1EDD"/>
    <w:rsid w:val="00DA206B"/>
    <w:rsid w:val="00DA221B"/>
    <w:rsid w:val="00DA27BE"/>
    <w:rsid w:val="00DA2903"/>
    <w:rsid w:val="00DA31C8"/>
    <w:rsid w:val="00DA3B86"/>
    <w:rsid w:val="00DA4492"/>
    <w:rsid w:val="00DA47F0"/>
    <w:rsid w:val="00DA507E"/>
    <w:rsid w:val="00DA5241"/>
    <w:rsid w:val="00DA745F"/>
    <w:rsid w:val="00DA7794"/>
    <w:rsid w:val="00DA78A3"/>
    <w:rsid w:val="00DA7A77"/>
    <w:rsid w:val="00DA7DD6"/>
    <w:rsid w:val="00DB0780"/>
    <w:rsid w:val="00DB0E5B"/>
    <w:rsid w:val="00DB135D"/>
    <w:rsid w:val="00DB1A21"/>
    <w:rsid w:val="00DB2133"/>
    <w:rsid w:val="00DB21B3"/>
    <w:rsid w:val="00DB23F2"/>
    <w:rsid w:val="00DB24AE"/>
    <w:rsid w:val="00DB2750"/>
    <w:rsid w:val="00DB2974"/>
    <w:rsid w:val="00DB2E0B"/>
    <w:rsid w:val="00DB2E21"/>
    <w:rsid w:val="00DB2E72"/>
    <w:rsid w:val="00DB2F0E"/>
    <w:rsid w:val="00DB3186"/>
    <w:rsid w:val="00DB3BF5"/>
    <w:rsid w:val="00DB3D01"/>
    <w:rsid w:val="00DB3D53"/>
    <w:rsid w:val="00DB42F7"/>
    <w:rsid w:val="00DB469E"/>
    <w:rsid w:val="00DB4AA5"/>
    <w:rsid w:val="00DB4EAA"/>
    <w:rsid w:val="00DB5020"/>
    <w:rsid w:val="00DB5606"/>
    <w:rsid w:val="00DB56BF"/>
    <w:rsid w:val="00DB57A7"/>
    <w:rsid w:val="00DB5962"/>
    <w:rsid w:val="00DB5C5B"/>
    <w:rsid w:val="00DB6319"/>
    <w:rsid w:val="00DB693E"/>
    <w:rsid w:val="00DB7042"/>
    <w:rsid w:val="00DB75FF"/>
    <w:rsid w:val="00DB7E19"/>
    <w:rsid w:val="00DC0A45"/>
    <w:rsid w:val="00DC1219"/>
    <w:rsid w:val="00DC127E"/>
    <w:rsid w:val="00DC12B3"/>
    <w:rsid w:val="00DC14A9"/>
    <w:rsid w:val="00DC18EA"/>
    <w:rsid w:val="00DC192F"/>
    <w:rsid w:val="00DC1F65"/>
    <w:rsid w:val="00DC2149"/>
    <w:rsid w:val="00DC269A"/>
    <w:rsid w:val="00DC2A6B"/>
    <w:rsid w:val="00DC2F20"/>
    <w:rsid w:val="00DC310A"/>
    <w:rsid w:val="00DC3723"/>
    <w:rsid w:val="00DC3868"/>
    <w:rsid w:val="00DC3920"/>
    <w:rsid w:val="00DC4363"/>
    <w:rsid w:val="00DC4700"/>
    <w:rsid w:val="00DC47E2"/>
    <w:rsid w:val="00DC525C"/>
    <w:rsid w:val="00DC54FF"/>
    <w:rsid w:val="00DC5EE0"/>
    <w:rsid w:val="00DC6362"/>
    <w:rsid w:val="00DC692C"/>
    <w:rsid w:val="00DC6AEA"/>
    <w:rsid w:val="00DC6AFB"/>
    <w:rsid w:val="00DC6B2A"/>
    <w:rsid w:val="00DC6D34"/>
    <w:rsid w:val="00DC6D56"/>
    <w:rsid w:val="00DC6E3A"/>
    <w:rsid w:val="00DC6E70"/>
    <w:rsid w:val="00DC72AB"/>
    <w:rsid w:val="00DC75B0"/>
    <w:rsid w:val="00DD00E6"/>
    <w:rsid w:val="00DD00F5"/>
    <w:rsid w:val="00DD0262"/>
    <w:rsid w:val="00DD0283"/>
    <w:rsid w:val="00DD02E1"/>
    <w:rsid w:val="00DD0EEA"/>
    <w:rsid w:val="00DD130E"/>
    <w:rsid w:val="00DD138E"/>
    <w:rsid w:val="00DD175A"/>
    <w:rsid w:val="00DD1975"/>
    <w:rsid w:val="00DD1A2A"/>
    <w:rsid w:val="00DD2113"/>
    <w:rsid w:val="00DD2520"/>
    <w:rsid w:val="00DD2AA0"/>
    <w:rsid w:val="00DD31D0"/>
    <w:rsid w:val="00DD32B3"/>
    <w:rsid w:val="00DD32C5"/>
    <w:rsid w:val="00DD36E7"/>
    <w:rsid w:val="00DD3753"/>
    <w:rsid w:val="00DD39E8"/>
    <w:rsid w:val="00DD427A"/>
    <w:rsid w:val="00DD4485"/>
    <w:rsid w:val="00DD4BC8"/>
    <w:rsid w:val="00DD4E9C"/>
    <w:rsid w:val="00DD5033"/>
    <w:rsid w:val="00DD58AF"/>
    <w:rsid w:val="00DD595C"/>
    <w:rsid w:val="00DD5F7F"/>
    <w:rsid w:val="00DD636C"/>
    <w:rsid w:val="00DD68BF"/>
    <w:rsid w:val="00DD6A18"/>
    <w:rsid w:val="00DD6ABC"/>
    <w:rsid w:val="00DD6B0C"/>
    <w:rsid w:val="00DD6C8A"/>
    <w:rsid w:val="00DD6E90"/>
    <w:rsid w:val="00DD73AC"/>
    <w:rsid w:val="00DD75A2"/>
    <w:rsid w:val="00DD7766"/>
    <w:rsid w:val="00DD7B92"/>
    <w:rsid w:val="00DD7C5A"/>
    <w:rsid w:val="00DD7E66"/>
    <w:rsid w:val="00DE006C"/>
    <w:rsid w:val="00DE06CD"/>
    <w:rsid w:val="00DE0A6C"/>
    <w:rsid w:val="00DE0B3B"/>
    <w:rsid w:val="00DE104E"/>
    <w:rsid w:val="00DE1258"/>
    <w:rsid w:val="00DE13AE"/>
    <w:rsid w:val="00DE15B2"/>
    <w:rsid w:val="00DE1762"/>
    <w:rsid w:val="00DE1C94"/>
    <w:rsid w:val="00DE1CF1"/>
    <w:rsid w:val="00DE23CD"/>
    <w:rsid w:val="00DE2636"/>
    <w:rsid w:val="00DE2643"/>
    <w:rsid w:val="00DE27F0"/>
    <w:rsid w:val="00DE34BC"/>
    <w:rsid w:val="00DE395F"/>
    <w:rsid w:val="00DE3EDE"/>
    <w:rsid w:val="00DE4162"/>
    <w:rsid w:val="00DE4B96"/>
    <w:rsid w:val="00DE4E6B"/>
    <w:rsid w:val="00DE53F6"/>
    <w:rsid w:val="00DE5409"/>
    <w:rsid w:val="00DE56BD"/>
    <w:rsid w:val="00DE579E"/>
    <w:rsid w:val="00DE5ECE"/>
    <w:rsid w:val="00DE5FAA"/>
    <w:rsid w:val="00DE643D"/>
    <w:rsid w:val="00DE688C"/>
    <w:rsid w:val="00DE69AF"/>
    <w:rsid w:val="00DE6B06"/>
    <w:rsid w:val="00DE6B81"/>
    <w:rsid w:val="00DE6D5B"/>
    <w:rsid w:val="00DE6E3A"/>
    <w:rsid w:val="00DE78DF"/>
    <w:rsid w:val="00DE7A94"/>
    <w:rsid w:val="00DE7BA6"/>
    <w:rsid w:val="00DF04F2"/>
    <w:rsid w:val="00DF0A73"/>
    <w:rsid w:val="00DF0AD4"/>
    <w:rsid w:val="00DF1891"/>
    <w:rsid w:val="00DF18BD"/>
    <w:rsid w:val="00DF1AE0"/>
    <w:rsid w:val="00DF1C5D"/>
    <w:rsid w:val="00DF1EB3"/>
    <w:rsid w:val="00DF2C03"/>
    <w:rsid w:val="00DF2DB2"/>
    <w:rsid w:val="00DF2F0B"/>
    <w:rsid w:val="00DF3806"/>
    <w:rsid w:val="00DF393D"/>
    <w:rsid w:val="00DF3AF7"/>
    <w:rsid w:val="00DF3D26"/>
    <w:rsid w:val="00DF3F31"/>
    <w:rsid w:val="00DF4193"/>
    <w:rsid w:val="00DF43F2"/>
    <w:rsid w:val="00DF4B19"/>
    <w:rsid w:val="00DF4C3E"/>
    <w:rsid w:val="00DF4EDB"/>
    <w:rsid w:val="00DF4F01"/>
    <w:rsid w:val="00DF5198"/>
    <w:rsid w:val="00DF5897"/>
    <w:rsid w:val="00DF58F1"/>
    <w:rsid w:val="00DF60F9"/>
    <w:rsid w:val="00DF6197"/>
    <w:rsid w:val="00DF687F"/>
    <w:rsid w:val="00DF69E8"/>
    <w:rsid w:val="00DF6A98"/>
    <w:rsid w:val="00DF7121"/>
    <w:rsid w:val="00DF77ED"/>
    <w:rsid w:val="00DF7B53"/>
    <w:rsid w:val="00DF7D1C"/>
    <w:rsid w:val="00DF7E5B"/>
    <w:rsid w:val="00DF7FC7"/>
    <w:rsid w:val="00E0009D"/>
    <w:rsid w:val="00E00260"/>
    <w:rsid w:val="00E0030F"/>
    <w:rsid w:val="00E008B7"/>
    <w:rsid w:val="00E00930"/>
    <w:rsid w:val="00E00B9B"/>
    <w:rsid w:val="00E00F31"/>
    <w:rsid w:val="00E017DE"/>
    <w:rsid w:val="00E01BF4"/>
    <w:rsid w:val="00E01CF3"/>
    <w:rsid w:val="00E01D78"/>
    <w:rsid w:val="00E025F4"/>
    <w:rsid w:val="00E02648"/>
    <w:rsid w:val="00E02ED5"/>
    <w:rsid w:val="00E02F58"/>
    <w:rsid w:val="00E03530"/>
    <w:rsid w:val="00E0385A"/>
    <w:rsid w:val="00E0387F"/>
    <w:rsid w:val="00E039BA"/>
    <w:rsid w:val="00E0404F"/>
    <w:rsid w:val="00E04338"/>
    <w:rsid w:val="00E04853"/>
    <w:rsid w:val="00E04EF5"/>
    <w:rsid w:val="00E0513D"/>
    <w:rsid w:val="00E05566"/>
    <w:rsid w:val="00E06071"/>
    <w:rsid w:val="00E0640A"/>
    <w:rsid w:val="00E06542"/>
    <w:rsid w:val="00E065AD"/>
    <w:rsid w:val="00E0669B"/>
    <w:rsid w:val="00E06A72"/>
    <w:rsid w:val="00E06AFC"/>
    <w:rsid w:val="00E06B00"/>
    <w:rsid w:val="00E06B8D"/>
    <w:rsid w:val="00E06C11"/>
    <w:rsid w:val="00E06F72"/>
    <w:rsid w:val="00E0779C"/>
    <w:rsid w:val="00E079AB"/>
    <w:rsid w:val="00E07A98"/>
    <w:rsid w:val="00E07E33"/>
    <w:rsid w:val="00E07E7D"/>
    <w:rsid w:val="00E07F44"/>
    <w:rsid w:val="00E106CD"/>
    <w:rsid w:val="00E10B47"/>
    <w:rsid w:val="00E1126F"/>
    <w:rsid w:val="00E112E8"/>
    <w:rsid w:val="00E116E0"/>
    <w:rsid w:val="00E11707"/>
    <w:rsid w:val="00E1185D"/>
    <w:rsid w:val="00E11D13"/>
    <w:rsid w:val="00E1206C"/>
    <w:rsid w:val="00E1225A"/>
    <w:rsid w:val="00E12369"/>
    <w:rsid w:val="00E124AA"/>
    <w:rsid w:val="00E125FA"/>
    <w:rsid w:val="00E12863"/>
    <w:rsid w:val="00E12A60"/>
    <w:rsid w:val="00E12BAA"/>
    <w:rsid w:val="00E12C14"/>
    <w:rsid w:val="00E1300E"/>
    <w:rsid w:val="00E134D4"/>
    <w:rsid w:val="00E1378A"/>
    <w:rsid w:val="00E13845"/>
    <w:rsid w:val="00E13954"/>
    <w:rsid w:val="00E13A3C"/>
    <w:rsid w:val="00E13B72"/>
    <w:rsid w:val="00E13D87"/>
    <w:rsid w:val="00E13EB6"/>
    <w:rsid w:val="00E13F21"/>
    <w:rsid w:val="00E14575"/>
    <w:rsid w:val="00E1480F"/>
    <w:rsid w:val="00E14C4E"/>
    <w:rsid w:val="00E152B0"/>
    <w:rsid w:val="00E154CD"/>
    <w:rsid w:val="00E1554B"/>
    <w:rsid w:val="00E15960"/>
    <w:rsid w:val="00E15B50"/>
    <w:rsid w:val="00E1600D"/>
    <w:rsid w:val="00E16121"/>
    <w:rsid w:val="00E164DD"/>
    <w:rsid w:val="00E16948"/>
    <w:rsid w:val="00E16D6B"/>
    <w:rsid w:val="00E172AC"/>
    <w:rsid w:val="00E172E7"/>
    <w:rsid w:val="00E179A8"/>
    <w:rsid w:val="00E17E92"/>
    <w:rsid w:val="00E20012"/>
    <w:rsid w:val="00E205A6"/>
    <w:rsid w:val="00E20626"/>
    <w:rsid w:val="00E20A5A"/>
    <w:rsid w:val="00E20BD0"/>
    <w:rsid w:val="00E20C09"/>
    <w:rsid w:val="00E213A3"/>
    <w:rsid w:val="00E214FC"/>
    <w:rsid w:val="00E21547"/>
    <w:rsid w:val="00E219DB"/>
    <w:rsid w:val="00E21E1A"/>
    <w:rsid w:val="00E2237B"/>
    <w:rsid w:val="00E226E3"/>
    <w:rsid w:val="00E228A6"/>
    <w:rsid w:val="00E228FC"/>
    <w:rsid w:val="00E2335D"/>
    <w:rsid w:val="00E237F8"/>
    <w:rsid w:val="00E2390A"/>
    <w:rsid w:val="00E2391D"/>
    <w:rsid w:val="00E23A1F"/>
    <w:rsid w:val="00E24051"/>
    <w:rsid w:val="00E246AB"/>
    <w:rsid w:val="00E24954"/>
    <w:rsid w:val="00E2499D"/>
    <w:rsid w:val="00E24CF2"/>
    <w:rsid w:val="00E25058"/>
    <w:rsid w:val="00E25192"/>
    <w:rsid w:val="00E254C7"/>
    <w:rsid w:val="00E257DB"/>
    <w:rsid w:val="00E25A20"/>
    <w:rsid w:val="00E25E1C"/>
    <w:rsid w:val="00E25E4D"/>
    <w:rsid w:val="00E2604C"/>
    <w:rsid w:val="00E2677E"/>
    <w:rsid w:val="00E26B27"/>
    <w:rsid w:val="00E26D14"/>
    <w:rsid w:val="00E27593"/>
    <w:rsid w:val="00E276D9"/>
    <w:rsid w:val="00E27887"/>
    <w:rsid w:val="00E27AA7"/>
    <w:rsid w:val="00E27CB2"/>
    <w:rsid w:val="00E27DE3"/>
    <w:rsid w:val="00E27E56"/>
    <w:rsid w:val="00E30323"/>
    <w:rsid w:val="00E3076C"/>
    <w:rsid w:val="00E30880"/>
    <w:rsid w:val="00E3098C"/>
    <w:rsid w:val="00E30E8E"/>
    <w:rsid w:val="00E3116C"/>
    <w:rsid w:val="00E312FE"/>
    <w:rsid w:val="00E31322"/>
    <w:rsid w:val="00E31818"/>
    <w:rsid w:val="00E31AD8"/>
    <w:rsid w:val="00E31E16"/>
    <w:rsid w:val="00E31FA6"/>
    <w:rsid w:val="00E3247C"/>
    <w:rsid w:val="00E32538"/>
    <w:rsid w:val="00E32543"/>
    <w:rsid w:val="00E32A15"/>
    <w:rsid w:val="00E32A4D"/>
    <w:rsid w:val="00E32B6B"/>
    <w:rsid w:val="00E33419"/>
    <w:rsid w:val="00E3383B"/>
    <w:rsid w:val="00E3394E"/>
    <w:rsid w:val="00E34220"/>
    <w:rsid w:val="00E34734"/>
    <w:rsid w:val="00E3473C"/>
    <w:rsid w:val="00E3482A"/>
    <w:rsid w:val="00E35113"/>
    <w:rsid w:val="00E35C98"/>
    <w:rsid w:val="00E35CB1"/>
    <w:rsid w:val="00E35CC1"/>
    <w:rsid w:val="00E35CDE"/>
    <w:rsid w:val="00E36279"/>
    <w:rsid w:val="00E36333"/>
    <w:rsid w:val="00E3672E"/>
    <w:rsid w:val="00E36839"/>
    <w:rsid w:val="00E371D5"/>
    <w:rsid w:val="00E373EC"/>
    <w:rsid w:val="00E375D8"/>
    <w:rsid w:val="00E377D2"/>
    <w:rsid w:val="00E37A74"/>
    <w:rsid w:val="00E37CF5"/>
    <w:rsid w:val="00E40076"/>
    <w:rsid w:val="00E4031B"/>
    <w:rsid w:val="00E40F2F"/>
    <w:rsid w:val="00E412B9"/>
    <w:rsid w:val="00E41A22"/>
    <w:rsid w:val="00E41A9F"/>
    <w:rsid w:val="00E41C5F"/>
    <w:rsid w:val="00E420F6"/>
    <w:rsid w:val="00E4211F"/>
    <w:rsid w:val="00E42131"/>
    <w:rsid w:val="00E42E70"/>
    <w:rsid w:val="00E431B7"/>
    <w:rsid w:val="00E433FC"/>
    <w:rsid w:val="00E435C7"/>
    <w:rsid w:val="00E43789"/>
    <w:rsid w:val="00E43948"/>
    <w:rsid w:val="00E4397B"/>
    <w:rsid w:val="00E439D7"/>
    <w:rsid w:val="00E442A8"/>
    <w:rsid w:val="00E44453"/>
    <w:rsid w:val="00E4459A"/>
    <w:rsid w:val="00E44795"/>
    <w:rsid w:val="00E44DD2"/>
    <w:rsid w:val="00E4516B"/>
    <w:rsid w:val="00E45171"/>
    <w:rsid w:val="00E451C6"/>
    <w:rsid w:val="00E45250"/>
    <w:rsid w:val="00E452E4"/>
    <w:rsid w:val="00E4531B"/>
    <w:rsid w:val="00E45924"/>
    <w:rsid w:val="00E45A85"/>
    <w:rsid w:val="00E45F8F"/>
    <w:rsid w:val="00E46F5D"/>
    <w:rsid w:val="00E472AE"/>
    <w:rsid w:val="00E47AA1"/>
    <w:rsid w:val="00E47C68"/>
    <w:rsid w:val="00E47D44"/>
    <w:rsid w:val="00E47F0F"/>
    <w:rsid w:val="00E500CC"/>
    <w:rsid w:val="00E501FD"/>
    <w:rsid w:val="00E503E1"/>
    <w:rsid w:val="00E5054F"/>
    <w:rsid w:val="00E506C0"/>
    <w:rsid w:val="00E5091C"/>
    <w:rsid w:val="00E50C59"/>
    <w:rsid w:val="00E50F9E"/>
    <w:rsid w:val="00E5135E"/>
    <w:rsid w:val="00E5149B"/>
    <w:rsid w:val="00E51A6B"/>
    <w:rsid w:val="00E51DD6"/>
    <w:rsid w:val="00E51E86"/>
    <w:rsid w:val="00E52423"/>
    <w:rsid w:val="00E524F2"/>
    <w:rsid w:val="00E52855"/>
    <w:rsid w:val="00E52900"/>
    <w:rsid w:val="00E529FD"/>
    <w:rsid w:val="00E52D17"/>
    <w:rsid w:val="00E52E41"/>
    <w:rsid w:val="00E52E70"/>
    <w:rsid w:val="00E53328"/>
    <w:rsid w:val="00E53531"/>
    <w:rsid w:val="00E540F3"/>
    <w:rsid w:val="00E543D0"/>
    <w:rsid w:val="00E54464"/>
    <w:rsid w:val="00E5462D"/>
    <w:rsid w:val="00E54761"/>
    <w:rsid w:val="00E5479E"/>
    <w:rsid w:val="00E54B6E"/>
    <w:rsid w:val="00E55A0E"/>
    <w:rsid w:val="00E55A93"/>
    <w:rsid w:val="00E55D05"/>
    <w:rsid w:val="00E55F83"/>
    <w:rsid w:val="00E55F84"/>
    <w:rsid w:val="00E56090"/>
    <w:rsid w:val="00E5629D"/>
    <w:rsid w:val="00E5648C"/>
    <w:rsid w:val="00E5653E"/>
    <w:rsid w:val="00E56587"/>
    <w:rsid w:val="00E56616"/>
    <w:rsid w:val="00E56E85"/>
    <w:rsid w:val="00E57020"/>
    <w:rsid w:val="00E57311"/>
    <w:rsid w:val="00E57BD5"/>
    <w:rsid w:val="00E600AA"/>
    <w:rsid w:val="00E60D83"/>
    <w:rsid w:val="00E60EBC"/>
    <w:rsid w:val="00E60FC6"/>
    <w:rsid w:val="00E612B6"/>
    <w:rsid w:val="00E615DE"/>
    <w:rsid w:val="00E61667"/>
    <w:rsid w:val="00E61984"/>
    <w:rsid w:val="00E61D10"/>
    <w:rsid w:val="00E61D5A"/>
    <w:rsid w:val="00E61E09"/>
    <w:rsid w:val="00E61E39"/>
    <w:rsid w:val="00E62119"/>
    <w:rsid w:val="00E626C0"/>
    <w:rsid w:val="00E62CF5"/>
    <w:rsid w:val="00E62E90"/>
    <w:rsid w:val="00E62FE0"/>
    <w:rsid w:val="00E63398"/>
    <w:rsid w:val="00E635E4"/>
    <w:rsid w:val="00E63636"/>
    <w:rsid w:val="00E638A4"/>
    <w:rsid w:val="00E63B0E"/>
    <w:rsid w:val="00E63C6A"/>
    <w:rsid w:val="00E63E92"/>
    <w:rsid w:val="00E645EC"/>
    <w:rsid w:val="00E646DC"/>
    <w:rsid w:val="00E64A05"/>
    <w:rsid w:val="00E64D0D"/>
    <w:rsid w:val="00E64D25"/>
    <w:rsid w:val="00E652FA"/>
    <w:rsid w:val="00E65401"/>
    <w:rsid w:val="00E65832"/>
    <w:rsid w:val="00E65880"/>
    <w:rsid w:val="00E65A49"/>
    <w:rsid w:val="00E65E05"/>
    <w:rsid w:val="00E660C0"/>
    <w:rsid w:val="00E66166"/>
    <w:rsid w:val="00E661C2"/>
    <w:rsid w:val="00E66285"/>
    <w:rsid w:val="00E66CDE"/>
    <w:rsid w:val="00E66D79"/>
    <w:rsid w:val="00E671A1"/>
    <w:rsid w:val="00E672F8"/>
    <w:rsid w:val="00E67412"/>
    <w:rsid w:val="00E67600"/>
    <w:rsid w:val="00E676C1"/>
    <w:rsid w:val="00E67730"/>
    <w:rsid w:val="00E67793"/>
    <w:rsid w:val="00E67B6B"/>
    <w:rsid w:val="00E67CAB"/>
    <w:rsid w:val="00E702E2"/>
    <w:rsid w:val="00E70627"/>
    <w:rsid w:val="00E7064A"/>
    <w:rsid w:val="00E70A2D"/>
    <w:rsid w:val="00E70B89"/>
    <w:rsid w:val="00E71771"/>
    <w:rsid w:val="00E720EE"/>
    <w:rsid w:val="00E7228E"/>
    <w:rsid w:val="00E722E7"/>
    <w:rsid w:val="00E727F7"/>
    <w:rsid w:val="00E72BEB"/>
    <w:rsid w:val="00E72E7C"/>
    <w:rsid w:val="00E72E9C"/>
    <w:rsid w:val="00E7304B"/>
    <w:rsid w:val="00E732B5"/>
    <w:rsid w:val="00E733AB"/>
    <w:rsid w:val="00E734AC"/>
    <w:rsid w:val="00E7354D"/>
    <w:rsid w:val="00E73620"/>
    <w:rsid w:val="00E73A18"/>
    <w:rsid w:val="00E73CEB"/>
    <w:rsid w:val="00E744EA"/>
    <w:rsid w:val="00E7478E"/>
    <w:rsid w:val="00E747EE"/>
    <w:rsid w:val="00E74A4B"/>
    <w:rsid w:val="00E75EFC"/>
    <w:rsid w:val="00E75FB4"/>
    <w:rsid w:val="00E76052"/>
    <w:rsid w:val="00E76141"/>
    <w:rsid w:val="00E76517"/>
    <w:rsid w:val="00E76746"/>
    <w:rsid w:val="00E7674D"/>
    <w:rsid w:val="00E7681E"/>
    <w:rsid w:val="00E76B97"/>
    <w:rsid w:val="00E76BD6"/>
    <w:rsid w:val="00E76F16"/>
    <w:rsid w:val="00E7713C"/>
    <w:rsid w:val="00E77C23"/>
    <w:rsid w:val="00E77CE7"/>
    <w:rsid w:val="00E77D9B"/>
    <w:rsid w:val="00E80822"/>
    <w:rsid w:val="00E80FC4"/>
    <w:rsid w:val="00E81F18"/>
    <w:rsid w:val="00E822AE"/>
    <w:rsid w:val="00E8243E"/>
    <w:rsid w:val="00E82613"/>
    <w:rsid w:val="00E82B66"/>
    <w:rsid w:val="00E832FF"/>
    <w:rsid w:val="00E83332"/>
    <w:rsid w:val="00E83BEC"/>
    <w:rsid w:val="00E83EF2"/>
    <w:rsid w:val="00E83FC3"/>
    <w:rsid w:val="00E847F8"/>
    <w:rsid w:val="00E84B11"/>
    <w:rsid w:val="00E84C16"/>
    <w:rsid w:val="00E84E11"/>
    <w:rsid w:val="00E85038"/>
    <w:rsid w:val="00E8503A"/>
    <w:rsid w:val="00E856DA"/>
    <w:rsid w:val="00E85773"/>
    <w:rsid w:val="00E85D54"/>
    <w:rsid w:val="00E85F21"/>
    <w:rsid w:val="00E86005"/>
    <w:rsid w:val="00E86260"/>
    <w:rsid w:val="00E86282"/>
    <w:rsid w:val="00E86BE0"/>
    <w:rsid w:val="00E86D57"/>
    <w:rsid w:val="00E86FA8"/>
    <w:rsid w:val="00E87133"/>
    <w:rsid w:val="00E87349"/>
    <w:rsid w:val="00E87DEC"/>
    <w:rsid w:val="00E87DED"/>
    <w:rsid w:val="00E906DA"/>
    <w:rsid w:val="00E90902"/>
    <w:rsid w:val="00E90941"/>
    <w:rsid w:val="00E91160"/>
    <w:rsid w:val="00E91AF8"/>
    <w:rsid w:val="00E91D02"/>
    <w:rsid w:val="00E92265"/>
    <w:rsid w:val="00E92393"/>
    <w:rsid w:val="00E9241E"/>
    <w:rsid w:val="00E926C5"/>
    <w:rsid w:val="00E92727"/>
    <w:rsid w:val="00E928C1"/>
    <w:rsid w:val="00E929E2"/>
    <w:rsid w:val="00E92EE0"/>
    <w:rsid w:val="00E930B1"/>
    <w:rsid w:val="00E93304"/>
    <w:rsid w:val="00E93662"/>
    <w:rsid w:val="00E93CF8"/>
    <w:rsid w:val="00E94188"/>
    <w:rsid w:val="00E944C6"/>
    <w:rsid w:val="00E945A9"/>
    <w:rsid w:val="00E9477E"/>
    <w:rsid w:val="00E94B08"/>
    <w:rsid w:val="00E94B22"/>
    <w:rsid w:val="00E94D01"/>
    <w:rsid w:val="00E94FE0"/>
    <w:rsid w:val="00E95396"/>
    <w:rsid w:val="00E95551"/>
    <w:rsid w:val="00E95D00"/>
    <w:rsid w:val="00E95E1E"/>
    <w:rsid w:val="00E961EA"/>
    <w:rsid w:val="00E9622A"/>
    <w:rsid w:val="00E964C3"/>
    <w:rsid w:val="00E964F2"/>
    <w:rsid w:val="00E966A6"/>
    <w:rsid w:val="00E966E6"/>
    <w:rsid w:val="00E967E5"/>
    <w:rsid w:val="00E96B4F"/>
    <w:rsid w:val="00E96E0B"/>
    <w:rsid w:val="00E96E60"/>
    <w:rsid w:val="00E9717A"/>
    <w:rsid w:val="00E97258"/>
    <w:rsid w:val="00E97743"/>
    <w:rsid w:val="00E97EDA"/>
    <w:rsid w:val="00E97F2D"/>
    <w:rsid w:val="00EA0154"/>
    <w:rsid w:val="00EA03DE"/>
    <w:rsid w:val="00EA042C"/>
    <w:rsid w:val="00EA15E1"/>
    <w:rsid w:val="00EA22B0"/>
    <w:rsid w:val="00EA25C9"/>
    <w:rsid w:val="00EA2921"/>
    <w:rsid w:val="00EA2FB7"/>
    <w:rsid w:val="00EA2FE5"/>
    <w:rsid w:val="00EA3205"/>
    <w:rsid w:val="00EA3242"/>
    <w:rsid w:val="00EA37CF"/>
    <w:rsid w:val="00EA3AF2"/>
    <w:rsid w:val="00EA3CFB"/>
    <w:rsid w:val="00EA3D88"/>
    <w:rsid w:val="00EA41E6"/>
    <w:rsid w:val="00EA4387"/>
    <w:rsid w:val="00EA4D70"/>
    <w:rsid w:val="00EA544B"/>
    <w:rsid w:val="00EA54C0"/>
    <w:rsid w:val="00EA56EC"/>
    <w:rsid w:val="00EA57C3"/>
    <w:rsid w:val="00EA59E1"/>
    <w:rsid w:val="00EA5AD7"/>
    <w:rsid w:val="00EA623B"/>
    <w:rsid w:val="00EA6282"/>
    <w:rsid w:val="00EA6468"/>
    <w:rsid w:val="00EA674A"/>
    <w:rsid w:val="00EA68B7"/>
    <w:rsid w:val="00EA6CDA"/>
    <w:rsid w:val="00EA6E34"/>
    <w:rsid w:val="00EA7067"/>
    <w:rsid w:val="00EA71DD"/>
    <w:rsid w:val="00EA71EE"/>
    <w:rsid w:val="00EA7BF5"/>
    <w:rsid w:val="00EB0167"/>
    <w:rsid w:val="00EB0252"/>
    <w:rsid w:val="00EB034C"/>
    <w:rsid w:val="00EB062B"/>
    <w:rsid w:val="00EB0F5E"/>
    <w:rsid w:val="00EB105D"/>
    <w:rsid w:val="00EB1232"/>
    <w:rsid w:val="00EB15E8"/>
    <w:rsid w:val="00EB181D"/>
    <w:rsid w:val="00EB1D48"/>
    <w:rsid w:val="00EB20CD"/>
    <w:rsid w:val="00EB2133"/>
    <w:rsid w:val="00EB2603"/>
    <w:rsid w:val="00EB262C"/>
    <w:rsid w:val="00EB2AB6"/>
    <w:rsid w:val="00EB2ABA"/>
    <w:rsid w:val="00EB2AD6"/>
    <w:rsid w:val="00EB2C14"/>
    <w:rsid w:val="00EB2DA9"/>
    <w:rsid w:val="00EB30C1"/>
    <w:rsid w:val="00EB311A"/>
    <w:rsid w:val="00EB32C6"/>
    <w:rsid w:val="00EB32DA"/>
    <w:rsid w:val="00EB356D"/>
    <w:rsid w:val="00EB35B7"/>
    <w:rsid w:val="00EB3DFE"/>
    <w:rsid w:val="00EB40AE"/>
    <w:rsid w:val="00EB448A"/>
    <w:rsid w:val="00EB4496"/>
    <w:rsid w:val="00EB4925"/>
    <w:rsid w:val="00EB4BB3"/>
    <w:rsid w:val="00EB4C59"/>
    <w:rsid w:val="00EB4D9C"/>
    <w:rsid w:val="00EB4EBF"/>
    <w:rsid w:val="00EB5097"/>
    <w:rsid w:val="00EB54C1"/>
    <w:rsid w:val="00EB5C2B"/>
    <w:rsid w:val="00EB5F6C"/>
    <w:rsid w:val="00EB60EB"/>
    <w:rsid w:val="00EB6352"/>
    <w:rsid w:val="00EB6DB0"/>
    <w:rsid w:val="00EB7407"/>
    <w:rsid w:val="00EB7703"/>
    <w:rsid w:val="00EB78B1"/>
    <w:rsid w:val="00EB7FFC"/>
    <w:rsid w:val="00EC0B43"/>
    <w:rsid w:val="00EC0E71"/>
    <w:rsid w:val="00EC136C"/>
    <w:rsid w:val="00EC1457"/>
    <w:rsid w:val="00EC1705"/>
    <w:rsid w:val="00EC1AE4"/>
    <w:rsid w:val="00EC1C51"/>
    <w:rsid w:val="00EC1CDC"/>
    <w:rsid w:val="00EC1E62"/>
    <w:rsid w:val="00EC2311"/>
    <w:rsid w:val="00EC2368"/>
    <w:rsid w:val="00EC23C1"/>
    <w:rsid w:val="00EC24C7"/>
    <w:rsid w:val="00EC29F4"/>
    <w:rsid w:val="00EC2E48"/>
    <w:rsid w:val="00EC2F71"/>
    <w:rsid w:val="00EC34CE"/>
    <w:rsid w:val="00EC3CFE"/>
    <w:rsid w:val="00EC3FCD"/>
    <w:rsid w:val="00EC416A"/>
    <w:rsid w:val="00EC43C6"/>
    <w:rsid w:val="00EC5474"/>
    <w:rsid w:val="00EC5990"/>
    <w:rsid w:val="00EC5A15"/>
    <w:rsid w:val="00EC5B83"/>
    <w:rsid w:val="00EC5E0F"/>
    <w:rsid w:val="00EC60F0"/>
    <w:rsid w:val="00EC618A"/>
    <w:rsid w:val="00EC6307"/>
    <w:rsid w:val="00EC6334"/>
    <w:rsid w:val="00EC6555"/>
    <w:rsid w:val="00EC658C"/>
    <w:rsid w:val="00EC6676"/>
    <w:rsid w:val="00EC693F"/>
    <w:rsid w:val="00EC6C75"/>
    <w:rsid w:val="00EC6D0F"/>
    <w:rsid w:val="00EC6ECB"/>
    <w:rsid w:val="00EC771B"/>
    <w:rsid w:val="00EC7A07"/>
    <w:rsid w:val="00EC7CC0"/>
    <w:rsid w:val="00EC7FD0"/>
    <w:rsid w:val="00ED0065"/>
    <w:rsid w:val="00ED014F"/>
    <w:rsid w:val="00ED0245"/>
    <w:rsid w:val="00ED0480"/>
    <w:rsid w:val="00ED0601"/>
    <w:rsid w:val="00ED0C74"/>
    <w:rsid w:val="00ED0EEE"/>
    <w:rsid w:val="00ED170B"/>
    <w:rsid w:val="00ED1762"/>
    <w:rsid w:val="00ED185A"/>
    <w:rsid w:val="00ED1C45"/>
    <w:rsid w:val="00ED1C73"/>
    <w:rsid w:val="00ED1CB5"/>
    <w:rsid w:val="00ED1DDB"/>
    <w:rsid w:val="00ED1EB0"/>
    <w:rsid w:val="00ED21FF"/>
    <w:rsid w:val="00ED2507"/>
    <w:rsid w:val="00ED2627"/>
    <w:rsid w:val="00ED268E"/>
    <w:rsid w:val="00ED2B5C"/>
    <w:rsid w:val="00ED2BFD"/>
    <w:rsid w:val="00ED30BD"/>
    <w:rsid w:val="00ED352D"/>
    <w:rsid w:val="00ED352F"/>
    <w:rsid w:val="00ED36A0"/>
    <w:rsid w:val="00ED3828"/>
    <w:rsid w:val="00ED39AD"/>
    <w:rsid w:val="00ED3B53"/>
    <w:rsid w:val="00ED4115"/>
    <w:rsid w:val="00ED4431"/>
    <w:rsid w:val="00ED4729"/>
    <w:rsid w:val="00ED5014"/>
    <w:rsid w:val="00ED53D5"/>
    <w:rsid w:val="00ED566C"/>
    <w:rsid w:val="00ED56E9"/>
    <w:rsid w:val="00ED5740"/>
    <w:rsid w:val="00ED5884"/>
    <w:rsid w:val="00ED5F0C"/>
    <w:rsid w:val="00ED6740"/>
    <w:rsid w:val="00ED6970"/>
    <w:rsid w:val="00ED6F6F"/>
    <w:rsid w:val="00ED6FD6"/>
    <w:rsid w:val="00ED70A5"/>
    <w:rsid w:val="00ED7478"/>
    <w:rsid w:val="00ED7615"/>
    <w:rsid w:val="00ED7708"/>
    <w:rsid w:val="00ED7B21"/>
    <w:rsid w:val="00ED7CF7"/>
    <w:rsid w:val="00EE03E9"/>
    <w:rsid w:val="00EE04FB"/>
    <w:rsid w:val="00EE0911"/>
    <w:rsid w:val="00EE0B20"/>
    <w:rsid w:val="00EE1061"/>
    <w:rsid w:val="00EE1886"/>
    <w:rsid w:val="00EE1CF7"/>
    <w:rsid w:val="00EE2069"/>
    <w:rsid w:val="00EE2996"/>
    <w:rsid w:val="00EE2E15"/>
    <w:rsid w:val="00EE30E4"/>
    <w:rsid w:val="00EE32EB"/>
    <w:rsid w:val="00EE32F3"/>
    <w:rsid w:val="00EE3304"/>
    <w:rsid w:val="00EE3307"/>
    <w:rsid w:val="00EE39BC"/>
    <w:rsid w:val="00EE464B"/>
    <w:rsid w:val="00EE4C26"/>
    <w:rsid w:val="00EE4E63"/>
    <w:rsid w:val="00EE4E69"/>
    <w:rsid w:val="00EE4F64"/>
    <w:rsid w:val="00EE50EC"/>
    <w:rsid w:val="00EE5216"/>
    <w:rsid w:val="00EE538D"/>
    <w:rsid w:val="00EE53E0"/>
    <w:rsid w:val="00EE5535"/>
    <w:rsid w:val="00EE56D7"/>
    <w:rsid w:val="00EE58B3"/>
    <w:rsid w:val="00EE5C82"/>
    <w:rsid w:val="00EE66B6"/>
    <w:rsid w:val="00EE6A95"/>
    <w:rsid w:val="00EE6CEC"/>
    <w:rsid w:val="00EE6E2A"/>
    <w:rsid w:val="00EE7087"/>
    <w:rsid w:val="00EE7652"/>
    <w:rsid w:val="00EE76AA"/>
    <w:rsid w:val="00EE794A"/>
    <w:rsid w:val="00EE7994"/>
    <w:rsid w:val="00EE79CC"/>
    <w:rsid w:val="00EE7A71"/>
    <w:rsid w:val="00EE7C19"/>
    <w:rsid w:val="00EE7FC5"/>
    <w:rsid w:val="00EF05E8"/>
    <w:rsid w:val="00EF0F71"/>
    <w:rsid w:val="00EF1175"/>
    <w:rsid w:val="00EF1459"/>
    <w:rsid w:val="00EF17F8"/>
    <w:rsid w:val="00EF1AF3"/>
    <w:rsid w:val="00EF1EC1"/>
    <w:rsid w:val="00EF242D"/>
    <w:rsid w:val="00EF2F39"/>
    <w:rsid w:val="00EF34BB"/>
    <w:rsid w:val="00EF38A3"/>
    <w:rsid w:val="00EF3E1A"/>
    <w:rsid w:val="00EF3F40"/>
    <w:rsid w:val="00EF406A"/>
    <w:rsid w:val="00EF41DC"/>
    <w:rsid w:val="00EF587D"/>
    <w:rsid w:val="00EF5934"/>
    <w:rsid w:val="00EF5B71"/>
    <w:rsid w:val="00EF5FA7"/>
    <w:rsid w:val="00EF616B"/>
    <w:rsid w:val="00EF6AB7"/>
    <w:rsid w:val="00EF6BAD"/>
    <w:rsid w:val="00EF7179"/>
    <w:rsid w:val="00EF71FE"/>
    <w:rsid w:val="00EF73DF"/>
    <w:rsid w:val="00EF7520"/>
    <w:rsid w:val="00EF7958"/>
    <w:rsid w:val="00EF7FAB"/>
    <w:rsid w:val="00F00063"/>
    <w:rsid w:val="00F0010E"/>
    <w:rsid w:val="00F00339"/>
    <w:rsid w:val="00F00889"/>
    <w:rsid w:val="00F00956"/>
    <w:rsid w:val="00F00A7A"/>
    <w:rsid w:val="00F00B17"/>
    <w:rsid w:val="00F00C9B"/>
    <w:rsid w:val="00F011B5"/>
    <w:rsid w:val="00F0179A"/>
    <w:rsid w:val="00F01C4B"/>
    <w:rsid w:val="00F01F49"/>
    <w:rsid w:val="00F021A4"/>
    <w:rsid w:val="00F0272F"/>
    <w:rsid w:val="00F02FB1"/>
    <w:rsid w:val="00F030F6"/>
    <w:rsid w:val="00F0368C"/>
    <w:rsid w:val="00F03A11"/>
    <w:rsid w:val="00F03A8A"/>
    <w:rsid w:val="00F03B81"/>
    <w:rsid w:val="00F03C65"/>
    <w:rsid w:val="00F03FC7"/>
    <w:rsid w:val="00F048E3"/>
    <w:rsid w:val="00F04A08"/>
    <w:rsid w:val="00F04F9A"/>
    <w:rsid w:val="00F0558F"/>
    <w:rsid w:val="00F056C2"/>
    <w:rsid w:val="00F05B43"/>
    <w:rsid w:val="00F05BF5"/>
    <w:rsid w:val="00F0648F"/>
    <w:rsid w:val="00F0687B"/>
    <w:rsid w:val="00F0696D"/>
    <w:rsid w:val="00F06CEB"/>
    <w:rsid w:val="00F075B7"/>
    <w:rsid w:val="00F07776"/>
    <w:rsid w:val="00F07960"/>
    <w:rsid w:val="00F07B5C"/>
    <w:rsid w:val="00F07BD7"/>
    <w:rsid w:val="00F07F0A"/>
    <w:rsid w:val="00F1012B"/>
    <w:rsid w:val="00F102AB"/>
    <w:rsid w:val="00F103CE"/>
    <w:rsid w:val="00F1055A"/>
    <w:rsid w:val="00F105D1"/>
    <w:rsid w:val="00F105F7"/>
    <w:rsid w:val="00F10714"/>
    <w:rsid w:val="00F11185"/>
    <w:rsid w:val="00F11771"/>
    <w:rsid w:val="00F11843"/>
    <w:rsid w:val="00F11BB5"/>
    <w:rsid w:val="00F11E66"/>
    <w:rsid w:val="00F11FB4"/>
    <w:rsid w:val="00F121B7"/>
    <w:rsid w:val="00F123A0"/>
    <w:rsid w:val="00F125F7"/>
    <w:rsid w:val="00F1281F"/>
    <w:rsid w:val="00F1298E"/>
    <w:rsid w:val="00F12A3D"/>
    <w:rsid w:val="00F12AE5"/>
    <w:rsid w:val="00F12B84"/>
    <w:rsid w:val="00F12EBF"/>
    <w:rsid w:val="00F130F9"/>
    <w:rsid w:val="00F1327D"/>
    <w:rsid w:val="00F13699"/>
    <w:rsid w:val="00F138A0"/>
    <w:rsid w:val="00F13E50"/>
    <w:rsid w:val="00F13FE5"/>
    <w:rsid w:val="00F14220"/>
    <w:rsid w:val="00F147EB"/>
    <w:rsid w:val="00F14856"/>
    <w:rsid w:val="00F1486D"/>
    <w:rsid w:val="00F1488C"/>
    <w:rsid w:val="00F14C8A"/>
    <w:rsid w:val="00F15389"/>
    <w:rsid w:val="00F153C7"/>
    <w:rsid w:val="00F153E9"/>
    <w:rsid w:val="00F15587"/>
    <w:rsid w:val="00F15B91"/>
    <w:rsid w:val="00F15DFA"/>
    <w:rsid w:val="00F160D1"/>
    <w:rsid w:val="00F16324"/>
    <w:rsid w:val="00F16CB5"/>
    <w:rsid w:val="00F17436"/>
    <w:rsid w:val="00F2007E"/>
    <w:rsid w:val="00F2031C"/>
    <w:rsid w:val="00F204B4"/>
    <w:rsid w:val="00F2089A"/>
    <w:rsid w:val="00F20AD2"/>
    <w:rsid w:val="00F20C36"/>
    <w:rsid w:val="00F2123F"/>
    <w:rsid w:val="00F21390"/>
    <w:rsid w:val="00F213D6"/>
    <w:rsid w:val="00F2148C"/>
    <w:rsid w:val="00F214F7"/>
    <w:rsid w:val="00F21D67"/>
    <w:rsid w:val="00F21EB1"/>
    <w:rsid w:val="00F220BF"/>
    <w:rsid w:val="00F2295B"/>
    <w:rsid w:val="00F229AF"/>
    <w:rsid w:val="00F22C14"/>
    <w:rsid w:val="00F22F0C"/>
    <w:rsid w:val="00F23283"/>
    <w:rsid w:val="00F23284"/>
    <w:rsid w:val="00F2338D"/>
    <w:rsid w:val="00F23559"/>
    <w:rsid w:val="00F23689"/>
    <w:rsid w:val="00F2371A"/>
    <w:rsid w:val="00F23AD1"/>
    <w:rsid w:val="00F244F7"/>
    <w:rsid w:val="00F24559"/>
    <w:rsid w:val="00F24859"/>
    <w:rsid w:val="00F248DE"/>
    <w:rsid w:val="00F24A06"/>
    <w:rsid w:val="00F250A3"/>
    <w:rsid w:val="00F25231"/>
    <w:rsid w:val="00F252B0"/>
    <w:rsid w:val="00F253C8"/>
    <w:rsid w:val="00F255EF"/>
    <w:rsid w:val="00F2596D"/>
    <w:rsid w:val="00F25C84"/>
    <w:rsid w:val="00F2626D"/>
    <w:rsid w:val="00F2634F"/>
    <w:rsid w:val="00F26A15"/>
    <w:rsid w:val="00F26B45"/>
    <w:rsid w:val="00F27211"/>
    <w:rsid w:val="00F276D8"/>
    <w:rsid w:val="00F27C34"/>
    <w:rsid w:val="00F27FD4"/>
    <w:rsid w:val="00F301BE"/>
    <w:rsid w:val="00F30601"/>
    <w:rsid w:val="00F308C9"/>
    <w:rsid w:val="00F309B3"/>
    <w:rsid w:val="00F30AA8"/>
    <w:rsid w:val="00F30D8C"/>
    <w:rsid w:val="00F3112B"/>
    <w:rsid w:val="00F318CC"/>
    <w:rsid w:val="00F3219D"/>
    <w:rsid w:val="00F32506"/>
    <w:rsid w:val="00F3293E"/>
    <w:rsid w:val="00F3360E"/>
    <w:rsid w:val="00F33D1C"/>
    <w:rsid w:val="00F33F56"/>
    <w:rsid w:val="00F343C0"/>
    <w:rsid w:val="00F34746"/>
    <w:rsid w:val="00F34825"/>
    <w:rsid w:val="00F34828"/>
    <w:rsid w:val="00F34A1D"/>
    <w:rsid w:val="00F34A9D"/>
    <w:rsid w:val="00F3511A"/>
    <w:rsid w:val="00F35174"/>
    <w:rsid w:val="00F351DC"/>
    <w:rsid w:val="00F35AED"/>
    <w:rsid w:val="00F35BBE"/>
    <w:rsid w:val="00F35F1D"/>
    <w:rsid w:val="00F35FB3"/>
    <w:rsid w:val="00F3663B"/>
    <w:rsid w:val="00F366E9"/>
    <w:rsid w:val="00F36E0F"/>
    <w:rsid w:val="00F370F7"/>
    <w:rsid w:val="00F37D7A"/>
    <w:rsid w:val="00F40148"/>
    <w:rsid w:val="00F4035D"/>
    <w:rsid w:val="00F40BAA"/>
    <w:rsid w:val="00F4129F"/>
    <w:rsid w:val="00F412CF"/>
    <w:rsid w:val="00F413C1"/>
    <w:rsid w:val="00F419A7"/>
    <w:rsid w:val="00F41BFB"/>
    <w:rsid w:val="00F41D04"/>
    <w:rsid w:val="00F41E67"/>
    <w:rsid w:val="00F4201C"/>
    <w:rsid w:val="00F42101"/>
    <w:rsid w:val="00F421C2"/>
    <w:rsid w:val="00F426BC"/>
    <w:rsid w:val="00F427C7"/>
    <w:rsid w:val="00F42CD2"/>
    <w:rsid w:val="00F4318D"/>
    <w:rsid w:val="00F43395"/>
    <w:rsid w:val="00F4348F"/>
    <w:rsid w:val="00F43524"/>
    <w:rsid w:val="00F436AB"/>
    <w:rsid w:val="00F436C3"/>
    <w:rsid w:val="00F43844"/>
    <w:rsid w:val="00F438DC"/>
    <w:rsid w:val="00F43A36"/>
    <w:rsid w:val="00F43B23"/>
    <w:rsid w:val="00F43F26"/>
    <w:rsid w:val="00F43F36"/>
    <w:rsid w:val="00F4425F"/>
    <w:rsid w:val="00F445AF"/>
    <w:rsid w:val="00F448F8"/>
    <w:rsid w:val="00F4490D"/>
    <w:rsid w:val="00F44A1B"/>
    <w:rsid w:val="00F452A6"/>
    <w:rsid w:val="00F45D6C"/>
    <w:rsid w:val="00F46477"/>
    <w:rsid w:val="00F4663D"/>
    <w:rsid w:val="00F46EA0"/>
    <w:rsid w:val="00F470C5"/>
    <w:rsid w:val="00F476C6"/>
    <w:rsid w:val="00F4775C"/>
    <w:rsid w:val="00F479A1"/>
    <w:rsid w:val="00F47BCD"/>
    <w:rsid w:val="00F47EC7"/>
    <w:rsid w:val="00F5012E"/>
    <w:rsid w:val="00F50175"/>
    <w:rsid w:val="00F50AF0"/>
    <w:rsid w:val="00F50B56"/>
    <w:rsid w:val="00F50C97"/>
    <w:rsid w:val="00F50CB4"/>
    <w:rsid w:val="00F50E67"/>
    <w:rsid w:val="00F50F96"/>
    <w:rsid w:val="00F51285"/>
    <w:rsid w:val="00F51417"/>
    <w:rsid w:val="00F51E57"/>
    <w:rsid w:val="00F51EA8"/>
    <w:rsid w:val="00F51FF0"/>
    <w:rsid w:val="00F5218B"/>
    <w:rsid w:val="00F52239"/>
    <w:rsid w:val="00F5224A"/>
    <w:rsid w:val="00F52348"/>
    <w:rsid w:val="00F52A46"/>
    <w:rsid w:val="00F52F17"/>
    <w:rsid w:val="00F539B7"/>
    <w:rsid w:val="00F53AB8"/>
    <w:rsid w:val="00F54092"/>
    <w:rsid w:val="00F5424B"/>
    <w:rsid w:val="00F54662"/>
    <w:rsid w:val="00F546CD"/>
    <w:rsid w:val="00F54842"/>
    <w:rsid w:val="00F54A8C"/>
    <w:rsid w:val="00F54CA8"/>
    <w:rsid w:val="00F54FB6"/>
    <w:rsid w:val="00F556B9"/>
    <w:rsid w:val="00F5598D"/>
    <w:rsid w:val="00F55CFE"/>
    <w:rsid w:val="00F5627B"/>
    <w:rsid w:val="00F5658C"/>
    <w:rsid w:val="00F5663D"/>
    <w:rsid w:val="00F56AE8"/>
    <w:rsid w:val="00F56C9C"/>
    <w:rsid w:val="00F57257"/>
    <w:rsid w:val="00F57262"/>
    <w:rsid w:val="00F573B0"/>
    <w:rsid w:val="00F57434"/>
    <w:rsid w:val="00F57A96"/>
    <w:rsid w:val="00F57D33"/>
    <w:rsid w:val="00F60800"/>
    <w:rsid w:val="00F6088A"/>
    <w:rsid w:val="00F608E4"/>
    <w:rsid w:val="00F60A9E"/>
    <w:rsid w:val="00F60CC0"/>
    <w:rsid w:val="00F614E8"/>
    <w:rsid w:val="00F6168A"/>
    <w:rsid w:val="00F6189D"/>
    <w:rsid w:val="00F619AB"/>
    <w:rsid w:val="00F61B2D"/>
    <w:rsid w:val="00F61B42"/>
    <w:rsid w:val="00F6271E"/>
    <w:rsid w:val="00F62D4C"/>
    <w:rsid w:val="00F62DAE"/>
    <w:rsid w:val="00F633DC"/>
    <w:rsid w:val="00F634B5"/>
    <w:rsid w:val="00F635B0"/>
    <w:rsid w:val="00F638B9"/>
    <w:rsid w:val="00F64106"/>
    <w:rsid w:val="00F6456A"/>
    <w:rsid w:val="00F647A5"/>
    <w:rsid w:val="00F647B9"/>
    <w:rsid w:val="00F658E2"/>
    <w:rsid w:val="00F65C35"/>
    <w:rsid w:val="00F65DBB"/>
    <w:rsid w:val="00F66591"/>
    <w:rsid w:val="00F66737"/>
    <w:rsid w:val="00F66932"/>
    <w:rsid w:val="00F66FCB"/>
    <w:rsid w:val="00F67365"/>
    <w:rsid w:val="00F674BC"/>
    <w:rsid w:val="00F677A5"/>
    <w:rsid w:val="00F6789D"/>
    <w:rsid w:val="00F67B45"/>
    <w:rsid w:val="00F67F5C"/>
    <w:rsid w:val="00F7004B"/>
    <w:rsid w:val="00F705EB"/>
    <w:rsid w:val="00F7062F"/>
    <w:rsid w:val="00F707F6"/>
    <w:rsid w:val="00F70A70"/>
    <w:rsid w:val="00F710BE"/>
    <w:rsid w:val="00F711E6"/>
    <w:rsid w:val="00F7140A"/>
    <w:rsid w:val="00F71687"/>
    <w:rsid w:val="00F71A79"/>
    <w:rsid w:val="00F71C2D"/>
    <w:rsid w:val="00F72415"/>
    <w:rsid w:val="00F72A8F"/>
    <w:rsid w:val="00F72DA2"/>
    <w:rsid w:val="00F72DF6"/>
    <w:rsid w:val="00F72E3E"/>
    <w:rsid w:val="00F72F56"/>
    <w:rsid w:val="00F731EC"/>
    <w:rsid w:val="00F7383C"/>
    <w:rsid w:val="00F73E67"/>
    <w:rsid w:val="00F73EE5"/>
    <w:rsid w:val="00F74346"/>
    <w:rsid w:val="00F74C98"/>
    <w:rsid w:val="00F751D1"/>
    <w:rsid w:val="00F7559F"/>
    <w:rsid w:val="00F75832"/>
    <w:rsid w:val="00F759E1"/>
    <w:rsid w:val="00F75B69"/>
    <w:rsid w:val="00F75C1A"/>
    <w:rsid w:val="00F75D29"/>
    <w:rsid w:val="00F7608C"/>
    <w:rsid w:val="00F76347"/>
    <w:rsid w:val="00F76495"/>
    <w:rsid w:val="00F765AE"/>
    <w:rsid w:val="00F7680A"/>
    <w:rsid w:val="00F76AA5"/>
    <w:rsid w:val="00F770D6"/>
    <w:rsid w:val="00F7750C"/>
    <w:rsid w:val="00F77F09"/>
    <w:rsid w:val="00F80093"/>
    <w:rsid w:val="00F80105"/>
    <w:rsid w:val="00F805F7"/>
    <w:rsid w:val="00F80D75"/>
    <w:rsid w:val="00F80FC3"/>
    <w:rsid w:val="00F810A6"/>
    <w:rsid w:val="00F814AD"/>
    <w:rsid w:val="00F81B16"/>
    <w:rsid w:val="00F81C2A"/>
    <w:rsid w:val="00F82158"/>
    <w:rsid w:val="00F8239B"/>
    <w:rsid w:val="00F82403"/>
    <w:rsid w:val="00F826F3"/>
    <w:rsid w:val="00F82B5C"/>
    <w:rsid w:val="00F82C92"/>
    <w:rsid w:val="00F82D69"/>
    <w:rsid w:val="00F82F0E"/>
    <w:rsid w:val="00F831BE"/>
    <w:rsid w:val="00F83282"/>
    <w:rsid w:val="00F832B5"/>
    <w:rsid w:val="00F832F6"/>
    <w:rsid w:val="00F83502"/>
    <w:rsid w:val="00F83DC0"/>
    <w:rsid w:val="00F83E1E"/>
    <w:rsid w:val="00F83E5E"/>
    <w:rsid w:val="00F84073"/>
    <w:rsid w:val="00F84C62"/>
    <w:rsid w:val="00F84FBA"/>
    <w:rsid w:val="00F8521A"/>
    <w:rsid w:val="00F8568B"/>
    <w:rsid w:val="00F8569D"/>
    <w:rsid w:val="00F85801"/>
    <w:rsid w:val="00F85E23"/>
    <w:rsid w:val="00F85EF2"/>
    <w:rsid w:val="00F85FDF"/>
    <w:rsid w:val="00F860B8"/>
    <w:rsid w:val="00F863D4"/>
    <w:rsid w:val="00F86871"/>
    <w:rsid w:val="00F86A36"/>
    <w:rsid w:val="00F86B27"/>
    <w:rsid w:val="00F86F61"/>
    <w:rsid w:val="00F86F64"/>
    <w:rsid w:val="00F870AB"/>
    <w:rsid w:val="00F87180"/>
    <w:rsid w:val="00F8746B"/>
    <w:rsid w:val="00F8788C"/>
    <w:rsid w:val="00F8797F"/>
    <w:rsid w:val="00F87F1F"/>
    <w:rsid w:val="00F90095"/>
    <w:rsid w:val="00F90455"/>
    <w:rsid w:val="00F906E2"/>
    <w:rsid w:val="00F90721"/>
    <w:rsid w:val="00F90D11"/>
    <w:rsid w:val="00F90D38"/>
    <w:rsid w:val="00F91162"/>
    <w:rsid w:val="00F91560"/>
    <w:rsid w:val="00F91851"/>
    <w:rsid w:val="00F91F15"/>
    <w:rsid w:val="00F92024"/>
    <w:rsid w:val="00F924E3"/>
    <w:rsid w:val="00F92E95"/>
    <w:rsid w:val="00F930F3"/>
    <w:rsid w:val="00F93207"/>
    <w:rsid w:val="00F934F7"/>
    <w:rsid w:val="00F93623"/>
    <w:rsid w:val="00F93648"/>
    <w:rsid w:val="00F936DA"/>
    <w:rsid w:val="00F938E2"/>
    <w:rsid w:val="00F93B65"/>
    <w:rsid w:val="00F93E3A"/>
    <w:rsid w:val="00F94374"/>
    <w:rsid w:val="00F94446"/>
    <w:rsid w:val="00F9480B"/>
    <w:rsid w:val="00F949B0"/>
    <w:rsid w:val="00F94A02"/>
    <w:rsid w:val="00F94B14"/>
    <w:rsid w:val="00F94CCC"/>
    <w:rsid w:val="00F94E00"/>
    <w:rsid w:val="00F9535B"/>
    <w:rsid w:val="00F953C1"/>
    <w:rsid w:val="00F957CB"/>
    <w:rsid w:val="00F95A77"/>
    <w:rsid w:val="00F95E47"/>
    <w:rsid w:val="00F95F7B"/>
    <w:rsid w:val="00F95FEF"/>
    <w:rsid w:val="00F96300"/>
    <w:rsid w:val="00F96427"/>
    <w:rsid w:val="00F96550"/>
    <w:rsid w:val="00F9669A"/>
    <w:rsid w:val="00F96886"/>
    <w:rsid w:val="00F96E19"/>
    <w:rsid w:val="00F96F5F"/>
    <w:rsid w:val="00F9761B"/>
    <w:rsid w:val="00F9776C"/>
    <w:rsid w:val="00F9777D"/>
    <w:rsid w:val="00F97931"/>
    <w:rsid w:val="00F97997"/>
    <w:rsid w:val="00F97A8E"/>
    <w:rsid w:val="00F97C8D"/>
    <w:rsid w:val="00F97D3E"/>
    <w:rsid w:val="00FA02AD"/>
    <w:rsid w:val="00FA031A"/>
    <w:rsid w:val="00FA0467"/>
    <w:rsid w:val="00FA0838"/>
    <w:rsid w:val="00FA0A5A"/>
    <w:rsid w:val="00FA0AE2"/>
    <w:rsid w:val="00FA0CC9"/>
    <w:rsid w:val="00FA1524"/>
    <w:rsid w:val="00FA1757"/>
    <w:rsid w:val="00FA18ED"/>
    <w:rsid w:val="00FA1D4E"/>
    <w:rsid w:val="00FA2223"/>
    <w:rsid w:val="00FA29A8"/>
    <w:rsid w:val="00FA2A2A"/>
    <w:rsid w:val="00FA2C3C"/>
    <w:rsid w:val="00FA2CB7"/>
    <w:rsid w:val="00FA2FB9"/>
    <w:rsid w:val="00FA3314"/>
    <w:rsid w:val="00FA38C2"/>
    <w:rsid w:val="00FA38F0"/>
    <w:rsid w:val="00FA3D82"/>
    <w:rsid w:val="00FA3DC6"/>
    <w:rsid w:val="00FA437E"/>
    <w:rsid w:val="00FA43BE"/>
    <w:rsid w:val="00FA4607"/>
    <w:rsid w:val="00FA48C7"/>
    <w:rsid w:val="00FA4AE3"/>
    <w:rsid w:val="00FA4B9F"/>
    <w:rsid w:val="00FA4C60"/>
    <w:rsid w:val="00FA4D52"/>
    <w:rsid w:val="00FA4FD1"/>
    <w:rsid w:val="00FA5045"/>
    <w:rsid w:val="00FA595A"/>
    <w:rsid w:val="00FA5A03"/>
    <w:rsid w:val="00FA5A72"/>
    <w:rsid w:val="00FA5F30"/>
    <w:rsid w:val="00FA64EF"/>
    <w:rsid w:val="00FA68EB"/>
    <w:rsid w:val="00FA6A24"/>
    <w:rsid w:val="00FA6FAF"/>
    <w:rsid w:val="00FA7558"/>
    <w:rsid w:val="00FA777A"/>
    <w:rsid w:val="00FA7DC7"/>
    <w:rsid w:val="00FA7FBC"/>
    <w:rsid w:val="00FB0241"/>
    <w:rsid w:val="00FB075D"/>
    <w:rsid w:val="00FB07A2"/>
    <w:rsid w:val="00FB095C"/>
    <w:rsid w:val="00FB0969"/>
    <w:rsid w:val="00FB0ABC"/>
    <w:rsid w:val="00FB0DBF"/>
    <w:rsid w:val="00FB0DD6"/>
    <w:rsid w:val="00FB0E1F"/>
    <w:rsid w:val="00FB114D"/>
    <w:rsid w:val="00FB1A46"/>
    <w:rsid w:val="00FB1BB2"/>
    <w:rsid w:val="00FB1C2D"/>
    <w:rsid w:val="00FB20CD"/>
    <w:rsid w:val="00FB24D8"/>
    <w:rsid w:val="00FB2570"/>
    <w:rsid w:val="00FB2A0B"/>
    <w:rsid w:val="00FB2B85"/>
    <w:rsid w:val="00FB2C47"/>
    <w:rsid w:val="00FB300C"/>
    <w:rsid w:val="00FB30CD"/>
    <w:rsid w:val="00FB3319"/>
    <w:rsid w:val="00FB354E"/>
    <w:rsid w:val="00FB3BE9"/>
    <w:rsid w:val="00FB3F11"/>
    <w:rsid w:val="00FB41E9"/>
    <w:rsid w:val="00FB4527"/>
    <w:rsid w:val="00FB4567"/>
    <w:rsid w:val="00FB4609"/>
    <w:rsid w:val="00FB4658"/>
    <w:rsid w:val="00FB4719"/>
    <w:rsid w:val="00FB4863"/>
    <w:rsid w:val="00FB4E4E"/>
    <w:rsid w:val="00FB50BA"/>
    <w:rsid w:val="00FB50DE"/>
    <w:rsid w:val="00FB523F"/>
    <w:rsid w:val="00FB5536"/>
    <w:rsid w:val="00FB55E2"/>
    <w:rsid w:val="00FB5B45"/>
    <w:rsid w:val="00FB5C9B"/>
    <w:rsid w:val="00FB5E04"/>
    <w:rsid w:val="00FB5E1C"/>
    <w:rsid w:val="00FB5F16"/>
    <w:rsid w:val="00FB5FB1"/>
    <w:rsid w:val="00FB60F2"/>
    <w:rsid w:val="00FB62A2"/>
    <w:rsid w:val="00FB6380"/>
    <w:rsid w:val="00FB67B1"/>
    <w:rsid w:val="00FB69BD"/>
    <w:rsid w:val="00FB69ED"/>
    <w:rsid w:val="00FB7041"/>
    <w:rsid w:val="00FB7AD7"/>
    <w:rsid w:val="00FB7E2D"/>
    <w:rsid w:val="00FB7F80"/>
    <w:rsid w:val="00FC00A6"/>
    <w:rsid w:val="00FC00D1"/>
    <w:rsid w:val="00FC030A"/>
    <w:rsid w:val="00FC0509"/>
    <w:rsid w:val="00FC0519"/>
    <w:rsid w:val="00FC073A"/>
    <w:rsid w:val="00FC0897"/>
    <w:rsid w:val="00FC0AAD"/>
    <w:rsid w:val="00FC0C84"/>
    <w:rsid w:val="00FC1482"/>
    <w:rsid w:val="00FC1549"/>
    <w:rsid w:val="00FC167F"/>
    <w:rsid w:val="00FC16F3"/>
    <w:rsid w:val="00FC1EE9"/>
    <w:rsid w:val="00FC27AE"/>
    <w:rsid w:val="00FC28EA"/>
    <w:rsid w:val="00FC2A40"/>
    <w:rsid w:val="00FC2FC7"/>
    <w:rsid w:val="00FC314E"/>
    <w:rsid w:val="00FC3BCA"/>
    <w:rsid w:val="00FC3F4F"/>
    <w:rsid w:val="00FC42A0"/>
    <w:rsid w:val="00FC4D9A"/>
    <w:rsid w:val="00FC4DD5"/>
    <w:rsid w:val="00FC4EBD"/>
    <w:rsid w:val="00FC6040"/>
    <w:rsid w:val="00FC658A"/>
    <w:rsid w:val="00FC66F2"/>
    <w:rsid w:val="00FC6B99"/>
    <w:rsid w:val="00FC6C6C"/>
    <w:rsid w:val="00FC6F4F"/>
    <w:rsid w:val="00FC71EB"/>
    <w:rsid w:val="00FC73E3"/>
    <w:rsid w:val="00FC7C8B"/>
    <w:rsid w:val="00FD0440"/>
    <w:rsid w:val="00FD08C4"/>
    <w:rsid w:val="00FD0C1F"/>
    <w:rsid w:val="00FD12B6"/>
    <w:rsid w:val="00FD1636"/>
    <w:rsid w:val="00FD1866"/>
    <w:rsid w:val="00FD1895"/>
    <w:rsid w:val="00FD1941"/>
    <w:rsid w:val="00FD1A5C"/>
    <w:rsid w:val="00FD1DA0"/>
    <w:rsid w:val="00FD277D"/>
    <w:rsid w:val="00FD2F51"/>
    <w:rsid w:val="00FD38EB"/>
    <w:rsid w:val="00FD471B"/>
    <w:rsid w:val="00FD49F8"/>
    <w:rsid w:val="00FD4B74"/>
    <w:rsid w:val="00FD4D41"/>
    <w:rsid w:val="00FD537C"/>
    <w:rsid w:val="00FD5395"/>
    <w:rsid w:val="00FD53F8"/>
    <w:rsid w:val="00FD55DF"/>
    <w:rsid w:val="00FD56DE"/>
    <w:rsid w:val="00FD62A9"/>
    <w:rsid w:val="00FD6631"/>
    <w:rsid w:val="00FD6659"/>
    <w:rsid w:val="00FD6C00"/>
    <w:rsid w:val="00FD6EBF"/>
    <w:rsid w:val="00FD731C"/>
    <w:rsid w:val="00FD7479"/>
    <w:rsid w:val="00FD764F"/>
    <w:rsid w:val="00FD7855"/>
    <w:rsid w:val="00FD7A59"/>
    <w:rsid w:val="00FD7C0D"/>
    <w:rsid w:val="00FE014B"/>
    <w:rsid w:val="00FE02B2"/>
    <w:rsid w:val="00FE060D"/>
    <w:rsid w:val="00FE06D5"/>
    <w:rsid w:val="00FE0807"/>
    <w:rsid w:val="00FE08E0"/>
    <w:rsid w:val="00FE0F5E"/>
    <w:rsid w:val="00FE102E"/>
    <w:rsid w:val="00FE13DB"/>
    <w:rsid w:val="00FE179E"/>
    <w:rsid w:val="00FE1975"/>
    <w:rsid w:val="00FE222E"/>
    <w:rsid w:val="00FE24A9"/>
    <w:rsid w:val="00FE2759"/>
    <w:rsid w:val="00FE2926"/>
    <w:rsid w:val="00FE2A91"/>
    <w:rsid w:val="00FE2C5E"/>
    <w:rsid w:val="00FE309E"/>
    <w:rsid w:val="00FE30F6"/>
    <w:rsid w:val="00FE3168"/>
    <w:rsid w:val="00FE3466"/>
    <w:rsid w:val="00FE3614"/>
    <w:rsid w:val="00FE36AC"/>
    <w:rsid w:val="00FE3808"/>
    <w:rsid w:val="00FE39A4"/>
    <w:rsid w:val="00FE39E7"/>
    <w:rsid w:val="00FE3D58"/>
    <w:rsid w:val="00FE402E"/>
    <w:rsid w:val="00FE427B"/>
    <w:rsid w:val="00FE4563"/>
    <w:rsid w:val="00FE4655"/>
    <w:rsid w:val="00FE4692"/>
    <w:rsid w:val="00FE4D4D"/>
    <w:rsid w:val="00FE52D9"/>
    <w:rsid w:val="00FE5A3D"/>
    <w:rsid w:val="00FE5C38"/>
    <w:rsid w:val="00FE5D9D"/>
    <w:rsid w:val="00FE6A69"/>
    <w:rsid w:val="00FE7008"/>
    <w:rsid w:val="00FE782A"/>
    <w:rsid w:val="00FE7993"/>
    <w:rsid w:val="00FE79DB"/>
    <w:rsid w:val="00FF03BF"/>
    <w:rsid w:val="00FF04C2"/>
    <w:rsid w:val="00FF0A30"/>
    <w:rsid w:val="00FF0A37"/>
    <w:rsid w:val="00FF0A80"/>
    <w:rsid w:val="00FF0BBD"/>
    <w:rsid w:val="00FF0BD5"/>
    <w:rsid w:val="00FF0FD9"/>
    <w:rsid w:val="00FF195B"/>
    <w:rsid w:val="00FF1BFC"/>
    <w:rsid w:val="00FF1C1D"/>
    <w:rsid w:val="00FF1CD3"/>
    <w:rsid w:val="00FF1FBF"/>
    <w:rsid w:val="00FF20AC"/>
    <w:rsid w:val="00FF2731"/>
    <w:rsid w:val="00FF32E8"/>
    <w:rsid w:val="00FF353F"/>
    <w:rsid w:val="00FF3712"/>
    <w:rsid w:val="00FF3D6B"/>
    <w:rsid w:val="00FF45F2"/>
    <w:rsid w:val="00FF4A41"/>
    <w:rsid w:val="00FF4E66"/>
    <w:rsid w:val="00FF4F37"/>
    <w:rsid w:val="00FF508E"/>
    <w:rsid w:val="00FF50F3"/>
    <w:rsid w:val="00FF5489"/>
    <w:rsid w:val="00FF563F"/>
    <w:rsid w:val="00FF575C"/>
    <w:rsid w:val="00FF5FBE"/>
    <w:rsid w:val="00FF60F5"/>
    <w:rsid w:val="00FF62A6"/>
    <w:rsid w:val="00FF6611"/>
    <w:rsid w:val="00FF66C8"/>
    <w:rsid w:val="00FF6916"/>
    <w:rsid w:val="00FF6B90"/>
    <w:rsid w:val="00FF7A50"/>
    <w:rsid w:val="00FF7AC4"/>
    <w:rsid w:val="00FF7D84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19010438"/>
  <w15:chartTrackingRefBased/>
  <w15:docId w15:val="{61D6A1D4-112B-4E3C-B2D3-1FAF499C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927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link w:val="2Char"/>
    <w:uiPriority w:val="9"/>
    <w:qFormat/>
    <w:locked/>
    <w:rsid w:val="004520B8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1F28CE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3"/>
    <w:uiPriority w:val="99"/>
    <w:locked/>
    <w:rsid w:val="00680D4C"/>
    <w:rPr>
      <w:rFonts w:ascii="바탕"/>
      <w:kern w:val="2"/>
      <w:sz w:val="24"/>
    </w:rPr>
  </w:style>
  <w:style w:type="paragraph" w:styleId="a4">
    <w:name w:val="footer"/>
    <w:basedOn w:val="a"/>
    <w:link w:val="Char0"/>
    <w:uiPriority w:val="99"/>
    <w:rsid w:val="001F28CE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uiPriority w:val="99"/>
    <w:semiHidden/>
    <w:rsid w:val="00FF64F6"/>
    <w:rPr>
      <w:rFonts w:ascii="바탕"/>
      <w:szCs w:val="24"/>
    </w:rPr>
  </w:style>
  <w:style w:type="table" w:styleId="a5">
    <w:name w:val="Table Grid"/>
    <w:basedOn w:val="a1"/>
    <w:uiPriority w:val="99"/>
    <w:rsid w:val="001F28C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rsid w:val="00CE272F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6"/>
    <w:uiPriority w:val="99"/>
    <w:locked/>
    <w:rsid w:val="00CE272F"/>
    <w:rPr>
      <w:rFonts w:ascii="맑은 고딕" w:eastAsia="맑은 고딕" w:hAnsi="맑은 고딕"/>
      <w:kern w:val="2"/>
      <w:sz w:val="18"/>
    </w:rPr>
  </w:style>
  <w:style w:type="paragraph" w:customStyle="1" w:styleId="Arial">
    <w:name w:val="표준 + Arial"/>
    <w:aliases w:val="11 pt,첫 줄:  2 글자"/>
    <w:basedOn w:val="a"/>
    <w:uiPriority w:val="99"/>
    <w:rsid w:val="00AB3EB8"/>
    <w:pPr>
      <w:spacing w:line="300" w:lineRule="auto"/>
      <w:ind w:rightChars="50" w:right="100"/>
    </w:pPr>
    <w:rPr>
      <w:rFonts w:ascii="Arial" w:eastAsia="굴림체" w:hAnsi="Arial" w:cs="Arial"/>
      <w:bCs/>
      <w:sz w:val="22"/>
      <w:szCs w:val="22"/>
    </w:rPr>
  </w:style>
  <w:style w:type="paragraph" w:customStyle="1" w:styleId="a7">
    <w:name w:val="바탕글"/>
    <w:basedOn w:val="a"/>
    <w:uiPriority w:val="99"/>
    <w:rsid w:val="00DD0EEA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8">
    <w:name w:val="Strong"/>
    <w:uiPriority w:val="99"/>
    <w:qFormat/>
    <w:rsid w:val="00EF406A"/>
    <w:rPr>
      <w:rFonts w:cs="Times New Roman"/>
      <w:b/>
    </w:rPr>
  </w:style>
  <w:style w:type="paragraph" w:customStyle="1" w:styleId="fcknormal">
    <w:name w:val="fcknormal"/>
    <w:basedOn w:val="a"/>
    <w:uiPriority w:val="99"/>
    <w:rsid w:val="00EF406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9">
    <w:name w:val="Normal (Web)"/>
    <w:basedOn w:val="a"/>
    <w:uiPriority w:val="99"/>
    <w:rsid w:val="0023541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a">
    <w:name w:val="List Paragraph"/>
    <w:basedOn w:val="a"/>
    <w:uiPriority w:val="99"/>
    <w:qFormat/>
    <w:rsid w:val="006D7F19"/>
    <w:pPr>
      <w:ind w:leftChars="400" w:left="800"/>
    </w:pPr>
  </w:style>
  <w:style w:type="character" w:styleId="ab">
    <w:name w:val="Placeholder Text"/>
    <w:uiPriority w:val="99"/>
    <w:semiHidden/>
    <w:rsid w:val="006D7F19"/>
    <w:rPr>
      <w:color w:val="808080"/>
    </w:rPr>
  </w:style>
  <w:style w:type="paragraph" w:styleId="ac">
    <w:name w:val="endnote text"/>
    <w:basedOn w:val="a"/>
    <w:link w:val="Char2"/>
    <w:uiPriority w:val="99"/>
    <w:rsid w:val="00946666"/>
    <w:pPr>
      <w:snapToGrid w:val="0"/>
      <w:jc w:val="left"/>
    </w:pPr>
  </w:style>
  <w:style w:type="character" w:customStyle="1" w:styleId="Char2">
    <w:name w:val="미주 텍스트 Char"/>
    <w:link w:val="ac"/>
    <w:uiPriority w:val="99"/>
    <w:locked/>
    <w:rsid w:val="00946666"/>
    <w:rPr>
      <w:rFonts w:ascii="바탕"/>
      <w:kern w:val="2"/>
      <w:sz w:val="24"/>
    </w:rPr>
  </w:style>
  <w:style w:type="character" w:styleId="ad">
    <w:name w:val="endnote reference"/>
    <w:uiPriority w:val="99"/>
    <w:rsid w:val="00946666"/>
    <w:rPr>
      <w:rFonts w:cs="Times New Roman"/>
      <w:vertAlign w:val="superscript"/>
    </w:rPr>
  </w:style>
  <w:style w:type="character" w:styleId="ae">
    <w:name w:val="Hyperlink"/>
    <w:uiPriority w:val="99"/>
    <w:semiHidden/>
    <w:unhideWhenUsed/>
    <w:rsid w:val="006D7D7C"/>
    <w:rPr>
      <w:color w:val="0000FF"/>
      <w:u w:val="single"/>
    </w:rPr>
  </w:style>
  <w:style w:type="character" w:customStyle="1" w:styleId="apple-converted-space">
    <w:name w:val="apple-converted-space"/>
    <w:rsid w:val="00967261"/>
  </w:style>
  <w:style w:type="character" w:styleId="af">
    <w:name w:val="Book Title"/>
    <w:uiPriority w:val="33"/>
    <w:qFormat/>
    <w:rsid w:val="008E56B4"/>
    <w:rPr>
      <w:b/>
      <w:bCs/>
      <w:smallCaps/>
      <w:spacing w:val="5"/>
    </w:rPr>
  </w:style>
  <w:style w:type="character" w:customStyle="1" w:styleId="2Char">
    <w:name w:val="제목 2 Char"/>
    <w:link w:val="2"/>
    <w:uiPriority w:val="9"/>
    <w:rsid w:val="004520B8"/>
    <w:rPr>
      <w:rFonts w:ascii="굴림" w:eastAsia="굴림" w:hAnsi="굴림" w:cs="굴림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1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51060;&#51116;&#49457;\&#44592;&#53440;\&#49892;&#51201;&#48372;&#44256;\2023&#45380;%20&#49892;&#51201;&#48372;&#44256;\8&#50900;\&#51068;&#51068;&#54924;&#51032;&#47197;\&#51109;&#48708;&#49324;&#50629;&#48512;_&#51068;&#51068;&#54924;&#51032;&#47197;_(23.08.22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0E5FB-67FD-4414-A321-38414E21B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장비사업부_일일회의록_(23.08.22).dot</Template>
  <TotalTime>28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회의-   -</vt:lpstr>
    </vt:vector>
  </TitlesOfParts>
  <Company>genoss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회의-   -</dc:title>
  <dc:subject/>
  <dc:creator>Han Sang Cheol</dc:creator>
  <cp:keywords/>
  <dc:description/>
  <cp:lastModifiedBy>한 상철</cp:lastModifiedBy>
  <cp:revision>4</cp:revision>
  <cp:lastPrinted>2025-07-28T23:26:00Z</cp:lastPrinted>
  <dcterms:created xsi:type="dcterms:W3CDTF">2025-11-25T10:14:00Z</dcterms:created>
  <dcterms:modified xsi:type="dcterms:W3CDTF">2025-11-25T10:42:00Z</dcterms:modified>
</cp:coreProperties>
</file>